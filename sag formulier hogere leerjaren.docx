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D620" w14:textId="2E45A721" w:rsidR="00E40657" w:rsidRDefault="00AC76F3" w:rsidP="00AC76F3">
      <w:pPr>
        <w:pStyle w:val="Kop1"/>
        <w:rPr>
          <w:lang w:val="nl-NL"/>
        </w:rPr>
      </w:pPr>
      <w:r w:rsidRPr="00513223">
        <w:rPr>
          <w:lang w:val="nl-NL"/>
        </w:rPr>
        <w:t>Studieadviesgesprek</w:t>
      </w:r>
      <w:r w:rsidR="003E38FF">
        <w:rPr>
          <w:lang w:val="nl-NL"/>
        </w:rPr>
        <w:t xml:space="preserve"> S</w:t>
      </w:r>
      <w:r w:rsidR="00BD7BC4">
        <w:rPr>
          <w:lang w:val="nl-NL"/>
        </w:rPr>
        <w:t>D</w:t>
      </w:r>
    </w:p>
    <w:p w14:paraId="72D1D621" w14:textId="77777777" w:rsidR="00831301" w:rsidRDefault="00831301" w:rsidP="00831301">
      <w:pPr>
        <w:rPr>
          <w:lang w:val="nl-NL"/>
        </w:rPr>
      </w:pPr>
    </w:p>
    <w:tbl>
      <w:tblPr>
        <w:tblStyle w:val="Tabelraster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1134"/>
      </w:tblGrid>
      <w:tr w:rsidR="00831301" w:rsidRPr="00513223" w14:paraId="72D1D623" w14:textId="77777777" w:rsidTr="7E6E7F46">
        <w:trPr>
          <w:trHeight w:val="340"/>
        </w:trPr>
        <w:tc>
          <w:tcPr>
            <w:tcW w:w="8217" w:type="dxa"/>
            <w:gridSpan w:val="4"/>
            <w:shd w:val="clear" w:color="auto" w:fill="7DC9FE" w:themeFill="accent1" w:themeFillTint="66"/>
          </w:tcPr>
          <w:p w14:paraId="72D1D622" w14:textId="77777777" w:rsidR="00831301" w:rsidRPr="00513223" w:rsidRDefault="00831301">
            <w:pPr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t>Studentgegevens</w:t>
            </w:r>
          </w:p>
        </w:tc>
      </w:tr>
      <w:tr w:rsidR="00831301" w:rsidRPr="00513223" w14:paraId="72D1D628" w14:textId="77777777" w:rsidTr="7E6E7F46">
        <w:trPr>
          <w:trHeight w:val="340"/>
        </w:trPr>
        <w:tc>
          <w:tcPr>
            <w:tcW w:w="2689" w:type="dxa"/>
          </w:tcPr>
          <w:p w14:paraId="72D1D624" w14:textId="77777777" w:rsidR="00831301" w:rsidRPr="00513223" w:rsidRDefault="00831301">
            <w:pPr>
              <w:rPr>
                <w:lang w:val="nl-NL"/>
              </w:rPr>
            </w:pPr>
            <w:r w:rsidRPr="00513223">
              <w:rPr>
                <w:lang w:val="nl-NL"/>
              </w:rPr>
              <w:t>Student</w:t>
            </w:r>
            <w:r>
              <w:rPr>
                <w:lang w:val="nl-NL"/>
              </w:rPr>
              <w:t xml:space="preserve">: </w:t>
            </w:r>
          </w:p>
        </w:tc>
        <w:tc>
          <w:tcPr>
            <w:tcW w:w="2409" w:type="dxa"/>
          </w:tcPr>
          <w:p w14:paraId="72D1D625" w14:textId="1E8D4438" w:rsidR="00831301" w:rsidRPr="00513223" w:rsidRDefault="00F538BC">
            <w:pPr>
              <w:rPr>
                <w:lang w:val="nl-NL"/>
              </w:rPr>
            </w:pPr>
            <w:r>
              <w:rPr>
                <w:lang w:val="nl-NL"/>
              </w:rPr>
              <w:t>Destino Soebhan</w:t>
            </w:r>
          </w:p>
        </w:tc>
        <w:tc>
          <w:tcPr>
            <w:tcW w:w="1985" w:type="dxa"/>
          </w:tcPr>
          <w:p w14:paraId="72D1D626" w14:textId="77777777" w:rsidR="00831301" w:rsidRPr="00513223" w:rsidRDefault="00831301">
            <w:pPr>
              <w:rPr>
                <w:lang w:val="nl-NL"/>
              </w:rPr>
            </w:pPr>
            <w:r w:rsidRPr="00513223">
              <w:rPr>
                <w:lang w:val="nl-NL"/>
              </w:rPr>
              <w:t>Groep</w:t>
            </w:r>
            <w:r>
              <w:rPr>
                <w:lang w:val="nl-NL"/>
              </w:rPr>
              <w:t xml:space="preserve">: </w:t>
            </w:r>
          </w:p>
        </w:tc>
        <w:tc>
          <w:tcPr>
            <w:tcW w:w="1134" w:type="dxa"/>
          </w:tcPr>
          <w:p w14:paraId="72D1D627" w14:textId="7751163D" w:rsidR="00831301" w:rsidRPr="00513223" w:rsidRDefault="00F538BC">
            <w:pPr>
              <w:rPr>
                <w:lang w:val="nl-NL"/>
              </w:rPr>
            </w:pPr>
            <w:r>
              <w:rPr>
                <w:lang w:val="nl-NL"/>
              </w:rPr>
              <w:t>Bam4a23</w:t>
            </w:r>
          </w:p>
        </w:tc>
      </w:tr>
      <w:tr w:rsidR="00831301" w:rsidRPr="00513223" w14:paraId="72D1D62D" w14:textId="77777777" w:rsidTr="7E6E7F46">
        <w:trPr>
          <w:trHeight w:val="340"/>
        </w:trPr>
        <w:tc>
          <w:tcPr>
            <w:tcW w:w="2689" w:type="dxa"/>
          </w:tcPr>
          <w:p w14:paraId="72D1D629" w14:textId="77777777" w:rsidR="00831301" w:rsidRPr="00513223" w:rsidRDefault="00831301">
            <w:pPr>
              <w:rPr>
                <w:lang w:val="nl-NL"/>
              </w:rPr>
            </w:pPr>
            <w:r w:rsidRPr="00513223">
              <w:rPr>
                <w:lang w:val="nl-NL"/>
              </w:rPr>
              <w:t>SLB-er</w:t>
            </w:r>
            <w:r>
              <w:rPr>
                <w:lang w:val="nl-NL"/>
              </w:rPr>
              <w:t xml:space="preserve">: </w:t>
            </w:r>
          </w:p>
        </w:tc>
        <w:tc>
          <w:tcPr>
            <w:tcW w:w="2409" w:type="dxa"/>
          </w:tcPr>
          <w:p w14:paraId="72D1D62A" w14:textId="1EC01A52" w:rsidR="00831301" w:rsidRPr="00513223" w:rsidRDefault="7E6E7F46" w:rsidP="7E6E7F46">
            <w:proofErr w:type="spellStart"/>
            <w:r w:rsidRPr="7E6E7F46">
              <w:rPr>
                <w:lang w:val="nl-NL"/>
              </w:rPr>
              <w:t>Kraats</w:t>
            </w:r>
            <w:proofErr w:type="spellEnd"/>
          </w:p>
        </w:tc>
        <w:tc>
          <w:tcPr>
            <w:tcW w:w="1985" w:type="dxa"/>
          </w:tcPr>
          <w:p w14:paraId="72D1D62B" w14:textId="77777777" w:rsidR="00831301" w:rsidRPr="00513223" w:rsidRDefault="00831301">
            <w:pPr>
              <w:rPr>
                <w:lang w:val="nl-NL"/>
              </w:rPr>
            </w:pPr>
            <w:r>
              <w:rPr>
                <w:lang w:val="nl-NL"/>
              </w:rPr>
              <w:t>Datum gesprek:</w:t>
            </w:r>
          </w:p>
        </w:tc>
        <w:tc>
          <w:tcPr>
            <w:tcW w:w="1134" w:type="dxa"/>
          </w:tcPr>
          <w:p w14:paraId="72D1D62C" w14:textId="39FBFE15" w:rsidR="00831301" w:rsidRPr="00513223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>3 december 2026</w:t>
            </w:r>
          </w:p>
        </w:tc>
      </w:tr>
      <w:tr w:rsidR="008048BE" w:rsidRPr="00585AAF" w14:paraId="72D1D631" w14:textId="77777777" w:rsidTr="7E6E7F46">
        <w:trPr>
          <w:trHeight w:val="340"/>
        </w:trPr>
        <w:tc>
          <w:tcPr>
            <w:tcW w:w="2689" w:type="dxa"/>
          </w:tcPr>
          <w:p w14:paraId="72D1D62E" w14:textId="77777777" w:rsidR="008048BE" w:rsidRDefault="008048BE">
            <w:pPr>
              <w:rPr>
                <w:lang w:val="nl-NL"/>
              </w:rPr>
            </w:pPr>
            <w:r w:rsidRPr="008048BE">
              <w:rPr>
                <w:sz w:val="20"/>
                <w:szCs w:val="20"/>
                <w:lang w:val="nl-NL"/>
              </w:rPr>
              <w:t>(indien van toepassing)</w:t>
            </w:r>
            <w:r>
              <w:rPr>
                <w:lang w:val="nl-NL"/>
              </w:rPr>
              <w:t xml:space="preserve"> </w:t>
            </w:r>
          </w:p>
          <w:p w14:paraId="72D1D62F" w14:textId="27E60247" w:rsidR="008048BE" w:rsidRPr="00513223" w:rsidRDefault="008048BE">
            <w:pPr>
              <w:rPr>
                <w:lang w:val="nl-NL"/>
              </w:rPr>
            </w:pPr>
            <w:r>
              <w:rPr>
                <w:lang w:val="nl-NL"/>
              </w:rPr>
              <w:t>BPV instelling</w:t>
            </w:r>
            <w:r w:rsidR="00BD7BC4">
              <w:rPr>
                <w:lang w:val="nl-NL"/>
              </w:rPr>
              <w:t xml:space="preserve"> / Leerbedrijf</w:t>
            </w:r>
            <w:r>
              <w:rPr>
                <w:lang w:val="nl-NL"/>
              </w:rPr>
              <w:t xml:space="preserve">: </w:t>
            </w:r>
          </w:p>
        </w:tc>
        <w:tc>
          <w:tcPr>
            <w:tcW w:w="5528" w:type="dxa"/>
            <w:gridSpan w:val="3"/>
          </w:tcPr>
          <w:p w14:paraId="72D1D630" w14:textId="77777777" w:rsidR="008048BE" w:rsidRPr="00513223" w:rsidRDefault="008048BE">
            <w:pPr>
              <w:rPr>
                <w:lang w:val="nl-NL"/>
              </w:rPr>
            </w:pPr>
          </w:p>
        </w:tc>
      </w:tr>
    </w:tbl>
    <w:p w14:paraId="72D1D632" w14:textId="77777777" w:rsidR="00831301" w:rsidRPr="00831301" w:rsidRDefault="00831301" w:rsidP="00831301">
      <w:pPr>
        <w:rPr>
          <w:lang w:val="nl-NL"/>
        </w:rPr>
      </w:pPr>
    </w:p>
    <w:p w14:paraId="72D1D633" w14:textId="77777777" w:rsidR="00AC76F3" w:rsidRDefault="00AC76F3" w:rsidP="00AC76F3">
      <w:pPr>
        <w:rPr>
          <w:lang w:val="nl-NL"/>
        </w:rPr>
      </w:pPr>
    </w:p>
    <w:tbl>
      <w:tblPr>
        <w:tblStyle w:val="Tabelraster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689"/>
        <w:gridCol w:w="5528"/>
      </w:tblGrid>
      <w:tr w:rsidR="00AC76F3" w:rsidRPr="00513223" w14:paraId="72D1D635" w14:textId="77777777" w:rsidTr="7E6E7F46">
        <w:tc>
          <w:tcPr>
            <w:tcW w:w="8217" w:type="dxa"/>
            <w:gridSpan w:val="2"/>
            <w:shd w:val="clear" w:color="auto" w:fill="7DC9FE" w:themeFill="accent1" w:themeFillTint="66"/>
          </w:tcPr>
          <w:p w14:paraId="72D1D634" w14:textId="0C230274" w:rsidR="00AC76F3" w:rsidRPr="00513223" w:rsidRDefault="00AC76F3" w:rsidP="00CA0570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b/>
                <w:lang w:val="nl-NL"/>
              </w:rPr>
            </w:pPr>
            <w:bookmarkStart w:id="0" w:name="_Hlk188178481"/>
            <w:r w:rsidRPr="00513223">
              <w:rPr>
                <w:b/>
                <w:lang w:val="nl-NL"/>
              </w:rPr>
              <w:t xml:space="preserve">Resultaten </w:t>
            </w:r>
            <w:r w:rsidR="0056198B">
              <w:rPr>
                <w:b/>
                <w:lang w:val="nl-NL"/>
              </w:rPr>
              <w:t xml:space="preserve">formatieve </w:t>
            </w:r>
            <w:r w:rsidRPr="00513223">
              <w:rPr>
                <w:b/>
                <w:lang w:val="nl-NL"/>
              </w:rPr>
              <w:t>beroepsgerichte modules</w:t>
            </w:r>
          </w:p>
        </w:tc>
      </w:tr>
      <w:tr w:rsidR="00AC76F3" w:rsidRPr="00F538BC" w14:paraId="72D1D63D" w14:textId="77777777" w:rsidTr="7E6E7F46">
        <w:tc>
          <w:tcPr>
            <w:tcW w:w="2689" w:type="dxa"/>
          </w:tcPr>
          <w:p w14:paraId="72D1D636" w14:textId="77777777" w:rsidR="00AC76F3" w:rsidRPr="00513223" w:rsidRDefault="00AC76F3">
            <w:pPr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t>Afronding/voortgang beroepsgerichte modules</w:t>
            </w:r>
          </w:p>
          <w:p w14:paraId="72D1D637" w14:textId="77777777" w:rsidR="00AC76F3" w:rsidRPr="00513223" w:rsidRDefault="00AC76F3">
            <w:pPr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t>volgens planning:</w:t>
            </w:r>
          </w:p>
          <w:p w14:paraId="72D1D638" w14:textId="77777777" w:rsidR="00AC76F3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-127402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2079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CA0570" w:rsidRPr="00E31D93">
              <w:rPr>
                <w:lang w:val="nl-NL"/>
              </w:rPr>
              <w:t>alle modules</w:t>
            </w:r>
          </w:p>
          <w:p w14:paraId="72D1D639" w14:textId="1C5A427F" w:rsidR="00CA0570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2032995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8BC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CA0570" w:rsidRPr="00E31D93">
              <w:rPr>
                <w:lang w:val="nl-NL"/>
              </w:rPr>
              <w:t>cruciale modules</w:t>
            </w:r>
          </w:p>
          <w:p w14:paraId="72D1D63A" w14:textId="77777777" w:rsidR="00AC76F3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1446974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AC76F3" w:rsidRPr="00E31D93">
              <w:rPr>
                <w:lang w:val="nl-NL"/>
              </w:rPr>
              <w:t xml:space="preserve">deels </w:t>
            </w:r>
          </w:p>
          <w:p w14:paraId="4E4CED8A" w14:textId="50569684" w:rsidR="00AC76F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-374003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AC76F3" w:rsidRPr="00E31D93">
              <w:rPr>
                <w:lang w:val="nl-NL"/>
              </w:rPr>
              <w:t>geen enkele module</w:t>
            </w:r>
          </w:p>
          <w:p w14:paraId="7031AB33" w14:textId="0EF07C34" w:rsidR="0036083E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-158745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083E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36083E" w:rsidRPr="00E31D93">
              <w:rPr>
                <w:lang w:val="nl-NL"/>
              </w:rPr>
              <w:t xml:space="preserve"> </w:t>
            </w:r>
            <w:r w:rsidR="0036083E">
              <w:rPr>
                <w:lang w:val="nl-NL"/>
              </w:rPr>
              <w:t>driejarig traject</w:t>
            </w:r>
          </w:p>
          <w:p w14:paraId="72D1D63B" w14:textId="0F8D9DAB" w:rsidR="0036083E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  <w:bCs/>
                </w:rPr>
                <w:id w:val="2030218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  <w:r w:rsidR="7E6E7F46" w:rsidRPr="7E6E7F46">
              <w:rPr>
                <w:lang w:val="nl-NL"/>
              </w:rPr>
              <w:t xml:space="preserve"> vierjarig traject</w:t>
            </w:r>
          </w:p>
        </w:tc>
        <w:tc>
          <w:tcPr>
            <w:tcW w:w="5528" w:type="dxa"/>
          </w:tcPr>
          <w:p w14:paraId="661CE060" w14:textId="75188AB7" w:rsidR="00B13F10" w:rsidRDefault="7E6E7F46">
            <w:pPr>
              <w:rPr>
                <w:lang w:val="nl-NL"/>
              </w:rPr>
            </w:pPr>
            <w:proofErr w:type="spellStart"/>
            <w:r w:rsidRPr="7E6E7F46">
              <w:rPr>
                <w:lang w:val="nl-NL"/>
              </w:rPr>
              <w:t>NexEd</w:t>
            </w:r>
            <w:proofErr w:type="spellEnd"/>
            <w:r w:rsidR="003C20F1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Af:</w:t>
            </w:r>
            <w:r w:rsidR="003C20F1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 xml:space="preserve">Toelichting: Bezig met </w:t>
            </w:r>
            <w:proofErr w:type="spellStart"/>
            <w:r w:rsidRPr="7E6E7F46">
              <w:rPr>
                <w:lang w:val="nl-NL"/>
              </w:rPr>
              <w:t>voep</w:t>
            </w:r>
            <w:proofErr w:type="spellEnd"/>
            <w:r w:rsidRPr="7E6E7F46">
              <w:rPr>
                <w:lang w:val="nl-NL"/>
              </w:rPr>
              <w:t xml:space="preserve"> opdrachten af te ronden die ik nodig heb voor examen</w:t>
            </w:r>
            <w:r w:rsidR="003C20F1" w:rsidRPr="00585AAF">
              <w:rPr>
                <w:lang w:val="nl-NL"/>
              </w:rPr>
              <w:br/>
            </w:r>
            <w:r w:rsidR="003C20F1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 xml:space="preserve">VOEP-opdrachten </w:t>
            </w:r>
            <w:r w:rsidR="003C20F1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 xml:space="preserve">Af: </w:t>
            </w:r>
            <w:r w:rsidR="003C20F1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Toelichting:</w:t>
            </w:r>
          </w:p>
          <w:p w14:paraId="41985EC5" w14:textId="5D2118A3" w:rsidR="7E6E7F46" w:rsidRDefault="7E6E7F46" w:rsidP="7E6E7F46">
            <w:pPr>
              <w:rPr>
                <w:lang w:val="nl-NL"/>
              </w:rPr>
            </w:pPr>
          </w:p>
          <w:p w14:paraId="7C1066BE" w14:textId="66175814" w:rsidR="7E6E7F46" w:rsidRDefault="7E6E7F46" w:rsidP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 xml:space="preserve">Projecten: </w:t>
            </w:r>
          </w:p>
          <w:p w14:paraId="760DB653" w14:textId="1AA1136B" w:rsidR="7E6E7F46" w:rsidRDefault="7E6E7F46" w:rsidP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 xml:space="preserve">Af: 4, </w:t>
            </w:r>
          </w:p>
          <w:p w14:paraId="46638BF4" w14:textId="77777777" w:rsidR="00070088" w:rsidRDefault="00070088">
            <w:pPr>
              <w:rPr>
                <w:lang w:val="nl-NL"/>
              </w:rPr>
            </w:pPr>
          </w:p>
          <w:p w14:paraId="47EC4CFC" w14:textId="77777777" w:rsidR="00070088" w:rsidRDefault="00070088">
            <w:pPr>
              <w:rPr>
                <w:lang w:val="nl-NL"/>
              </w:rPr>
            </w:pPr>
          </w:p>
          <w:p w14:paraId="72D1D63C" w14:textId="3F8B936D" w:rsidR="00B13F10" w:rsidRPr="00513223" w:rsidRDefault="00B13F10">
            <w:pPr>
              <w:rPr>
                <w:lang w:val="nl-NL"/>
              </w:rPr>
            </w:pPr>
          </w:p>
        </w:tc>
      </w:tr>
      <w:bookmarkEnd w:id="0"/>
    </w:tbl>
    <w:p w14:paraId="08F61324" w14:textId="77777777" w:rsidR="00C02793" w:rsidRPr="00F538BC" w:rsidRDefault="00C02793">
      <w:pPr>
        <w:rPr>
          <w:lang w:val="nl-NL"/>
        </w:rPr>
      </w:pPr>
      <w:r w:rsidRPr="00F538BC">
        <w:rPr>
          <w:lang w:val="nl-NL"/>
        </w:rPr>
        <w:br w:type="page"/>
      </w:r>
    </w:p>
    <w:tbl>
      <w:tblPr>
        <w:tblStyle w:val="Tabelraster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689"/>
        <w:gridCol w:w="5528"/>
      </w:tblGrid>
      <w:tr w:rsidR="00F20C33" w:rsidRPr="00585AAF" w14:paraId="5E6A417A" w14:textId="77777777" w:rsidTr="7E6E7F46">
        <w:tc>
          <w:tcPr>
            <w:tcW w:w="8217" w:type="dxa"/>
            <w:gridSpan w:val="2"/>
            <w:shd w:val="clear" w:color="auto" w:fill="7DC9FE" w:themeFill="accent1" w:themeFillTint="66"/>
          </w:tcPr>
          <w:p w14:paraId="05C7D605" w14:textId="189E4AF1" w:rsidR="00F20C33" w:rsidRPr="00513223" w:rsidRDefault="00F20C33" w:rsidP="003C7902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lastRenderedPageBreak/>
              <w:t xml:space="preserve">Resultaten </w:t>
            </w:r>
            <w:r w:rsidR="00544E9D">
              <w:rPr>
                <w:b/>
                <w:lang w:val="nl-NL"/>
              </w:rPr>
              <w:t>examens</w:t>
            </w:r>
            <w:r>
              <w:rPr>
                <w:b/>
                <w:lang w:val="nl-NL"/>
              </w:rPr>
              <w:t xml:space="preserve"> </w:t>
            </w:r>
            <w:r w:rsidRPr="00513223">
              <w:rPr>
                <w:b/>
                <w:lang w:val="nl-NL"/>
              </w:rPr>
              <w:t>beroepsgerichte modules</w:t>
            </w:r>
            <w:r w:rsidR="00AA39F2">
              <w:rPr>
                <w:b/>
                <w:lang w:val="nl-NL"/>
              </w:rPr>
              <w:t xml:space="preserve"> (</w:t>
            </w:r>
            <w:r w:rsidR="0013664E">
              <w:rPr>
                <w:b/>
                <w:lang w:val="nl-NL"/>
              </w:rPr>
              <w:t>kerntaken en keuzedelen</w:t>
            </w:r>
            <w:r w:rsidR="00AA39F2">
              <w:rPr>
                <w:b/>
                <w:lang w:val="nl-NL"/>
              </w:rPr>
              <w:t>)</w:t>
            </w:r>
          </w:p>
        </w:tc>
      </w:tr>
      <w:tr w:rsidR="00F20C33" w:rsidRPr="00585AAF" w14:paraId="2EDFF0ED" w14:textId="77777777" w:rsidTr="7E6E7F46">
        <w:tc>
          <w:tcPr>
            <w:tcW w:w="2689" w:type="dxa"/>
          </w:tcPr>
          <w:p w14:paraId="2D5EBFFC" w14:textId="77777777" w:rsidR="00F20C33" w:rsidRPr="00513223" w:rsidRDefault="00F20C33">
            <w:pPr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t>Afronding/voortgang beroepsgerichte modules</w:t>
            </w:r>
          </w:p>
          <w:p w14:paraId="26F7F825" w14:textId="77777777" w:rsidR="00F20C33" w:rsidRPr="00513223" w:rsidRDefault="00F20C33">
            <w:pPr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t>volgens planning:</w:t>
            </w:r>
          </w:p>
          <w:p w14:paraId="11F775DE" w14:textId="77777777" w:rsidR="00F20C33" w:rsidRPr="00E31D93" w:rsidRDefault="00000000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763889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0C33" w:rsidRPr="00F538BC">
                  <w:rPr>
                    <w:rFonts w:ascii="MS Gothic" w:eastAsia="MS Gothic" w:hAnsi="MS Gothic" w:cs="Arial" w:hint="eastAsia"/>
                    <w:b/>
                    <w:lang w:val="nl-NL"/>
                  </w:rPr>
                  <w:t>☐</w:t>
                </w:r>
              </w:sdtContent>
            </w:sdt>
            <w:r w:rsidR="00F20C33" w:rsidRPr="00E31D93">
              <w:rPr>
                <w:lang w:val="nl-NL"/>
              </w:rPr>
              <w:t xml:space="preserve"> alle modules</w:t>
            </w:r>
          </w:p>
          <w:p w14:paraId="5D7171A1" w14:textId="53354978" w:rsidR="00F20C33" w:rsidRPr="00E31D93" w:rsidRDefault="00000000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17822250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8BC">
                  <w:rPr>
                    <w:rFonts w:ascii="MS Gothic" w:eastAsia="MS Gothic" w:hAnsi="MS Gothic" w:cs="Arial" w:hint="eastAsia"/>
                    <w:b/>
                    <w:lang w:val="nl-NL"/>
                  </w:rPr>
                  <w:t>☒</w:t>
                </w:r>
              </w:sdtContent>
            </w:sdt>
            <w:r w:rsidR="00F20C33" w:rsidRPr="00E31D93">
              <w:rPr>
                <w:lang w:val="nl-NL"/>
              </w:rPr>
              <w:t xml:space="preserve"> cruciale modules</w:t>
            </w:r>
          </w:p>
          <w:p w14:paraId="64211F3A" w14:textId="77777777" w:rsidR="00F20C33" w:rsidRPr="00E31D93" w:rsidRDefault="00000000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-143720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0C33" w:rsidRPr="00F538BC">
                  <w:rPr>
                    <w:rFonts w:ascii="MS Gothic" w:eastAsia="MS Gothic" w:hAnsi="MS Gothic" w:cs="Arial" w:hint="eastAsia"/>
                    <w:b/>
                    <w:lang w:val="nl-NL"/>
                  </w:rPr>
                  <w:t>☐</w:t>
                </w:r>
              </w:sdtContent>
            </w:sdt>
            <w:r w:rsidR="00F20C33" w:rsidRPr="00E31D93">
              <w:rPr>
                <w:lang w:val="nl-NL"/>
              </w:rPr>
              <w:t xml:space="preserve"> deels </w:t>
            </w:r>
          </w:p>
          <w:p w14:paraId="65B7E9EE" w14:textId="77777777" w:rsidR="00F20C33" w:rsidRPr="00E31D93" w:rsidRDefault="00000000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172293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0C33" w:rsidRPr="00F538BC">
                  <w:rPr>
                    <w:rFonts w:ascii="MS Gothic" w:eastAsia="MS Gothic" w:hAnsi="MS Gothic" w:cs="Arial" w:hint="eastAsia"/>
                    <w:b/>
                    <w:lang w:val="nl-NL"/>
                  </w:rPr>
                  <w:t>☐</w:t>
                </w:r>
              </w:sdtContent>
            </w:sdt>
            <w:r w:rsidR="00F20C33" w:rsidRPr="00E31D93">
              <w:rPr>
                <w:lang w:val="nl-NL"/>
              </w:rPr>
              <w:t xml:space="preserve"> geen enkele module.</w:t>
            </w:r>
          </w:p>
        </w:tc>
        <w:tc>
          <w:tcPr>
            <w:tcW w:w="5528" w:type="dxa"/>
          </w:tcPr>
          <w:p w14:paraId="20BB3F38" w14:textId="6DD17F8A" w:rsidR="00B13F10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>Keuzedelen: Verdieping Software, Game Development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Afgerond: 3, 12, 15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Niet afgerond:1, 2 , 4, 5, 6, 8, 9, 10, 11, 13, 14, 16</w:t>
            </w:r>
            <w:r w:rsidR="00F16783" w:rsidRPr="00585AAF">
              <w:rPr>
                <w:lang w:val="nl-NL"/>
              </w:rPr>
              <w:br/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Kerntaken en werkprocessen: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B1-K1-W1: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B1-K1-W2: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B1-K1-W3: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B1-K1-W4: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B1-K1-W5: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B1-K2-W1: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B1-K2-W2:</w:t>
            </w:r>
            <w:r w:rsidR="00F1678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B1-K2-W3:</w:t>
            </w:r>
          </w:p>
          <w:p w14:paraId="06AA063D" w14:textId="695D3A8A" w:rsidR="00F20C33" w:rsidRDefault="00F20C33">
            <w:pPr>
              <w:rPr>
                <w:lang w:val="nl-NL"/>
              </w:rPr>
            </w:pPr>
            <w:r>
              <w:rPr>
                <w:lang w:val="nl-NL"/>
              </w:rPr>
              <w:br/>
            </w:r>
            <w:r w:rsidR="00FF7DE4">
              <w:rPr>
                <w:lang w:val="nl-NL"/>
              </w:rPr>
              <w:t>Toelichting:</w:t>
            </w:r>
            <w:r w:rsidR="00F538BC">
              <w:rPr>
                <w:lang w:val="nl-NL"/>
              </w:rPr>
              <w:t xml:space="preserve"> ben nu bezig met een opdrachten waarmee ik meer dan de helft van de overige opdrachten mee kan afronden</w:t>
            </w:r>
            <w:r w:rsidR="003E38FF">
              <w:rPr>
                <w:lang w:val="nl-NL"/>
              </w:rPr>
              <w:br/>
            </w:r>
          </w:p>
          <w:p w14:paraId="524FC212" w14:textId="58D514D7" w:rsidR="0013664E" w:rsidRDefault="0013664E">
            <w:pPr>
              <w:rPr>
                <w:lang w:val="nl-NL"/>
              </w:rPr>
            </w:pPr>
            <w:r>
              <w:rPr>
                <w:lang w:val="nl-NL"/>
              </w:rPr>
              <w:t xml:space="preserve">Check door SLB in </w:t>
            </w:r>
            <w:proofErr w:type="spellStart"/>
            <w:r>
              <w:rPr>
                <w:lang w:val="nl-NL"/>
              </w:rPr>
              <w:t>EduArte</w:t>
            </w:r>
            <w:proofErr w:type="spellEnd"/>
            <w:r>
              <w:rPr>
                <w:lang w:val="nl-NL"/>
              </w:rPr>
              <w:t>: akkoord/niet akkoord</w:t>
            </w:r>
          </w:p>
          <w:p w14:paraId="5B9644F2" w14:textId="7CD8B596" w:rsidR="00B13F10" w:rsidRPr="00513223" w:rsidRDefault="00B13F10">
            <w:pPr>
              <w:rPr>
                <w:lang w:val="nl-NL"/>
              </w:rPr>
            </w:pPr>
          </w:p>
        </w:tc>
      </w:tr>
    </w:tbl>
    <w:p w14:paraId="605EEA27" w14:textId="77777777" w:rsidR="00FF7DE4" w:rsidRPr="00F538BC" w:rsidRDefault="00FF7DE4">
      <w:pPr>
        <w:rPr>
          <w:lang w:val="nl-NL"/>
        </w:rPr>
      </w:pPr>
      <w:r w:rsidRPr="00F538BC">
        <w:rPr>
          <w:lang w:val="nl-NL"/>
        </w:rPr>
        <w:br w:type="page"/>
      </w:r>
    </w:p>
    <w:tbl>
      <w:tblPr>
        <w:tblStyle w:val="Tabelraster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689"/>
        <w:gridCol w:w="5528"/>
      </w:tblGrid>
      <w:tr w:rsidR="00AC76F3" w:rsidRPr="00513223" w14:paraId="72D1D63F" w14:textId="77777777" w:rsidTr="7E6E7F46">
        <w:tc>
          <w:tcPr>
            <w:tcW w:w="8217" w:type="dxa"/>
            <w:gridSpan w:val="2"/>
            <w:shd w:val="clear" w:color="auto" w:fill="7DC9FE" w:themeFill="accent1" w:themeFillTint="66"/>
          </w:tcPr>
          <w:p w14:paraId="72D1D63E" w14:textId="44648C15" w:rsidR="00AC76F3" w:rsidRPr="00513223" w:rsidRDefault="00AC76F3" w:rsidP="003C7902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b/>
                <w:lang w:val="nl-NL"/>
              </w:rPr>
            </w:pPr>
            <w:r w:rsidRPr="00513223">
              <w:rPr>
                <w:b/>
                <w:lang w:val="nl-NL"/>
              </w:rPr>
              <w:lastRenderedPageBreak/>
              <w:t>Resultaten generieke onderdelen</w:t>
            </w:r>
          </w:p>
        </w:tc>
      </w:tr>
      <w:tr w:rsidR="00AC76F3" w:rsidRPr="00585AAF" w14:paraId="72D1D649" w14:textId="77777777" w:rsidTr="7E6E7F46">
        <w:trPr>
          <w:trHeight w:val="1834"/>
        </w:trPr>
        <w:tc>
          <w:tcPr>
            <w:tcW w:w="2689" w:type="dxa"/>
          </w:tcPr>
          <w:p w14:paraId="72D1D640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>Afronding/voortgang generieke onderdelen</w:t>
            </w:r>
          </w:p>
          <w:p w14:paraId="72D1D641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>volgens planning:</w:t>
            </w:r>
          </w:p>
          <w:p w14:paraId="72D1D642" w14:textId="77777777" w:rsidR="00AC76F3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-655920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AC76F3" w:rsidRPr="00E31D93">
              <w:rPr>
                <w:lang w:val="nl-NL"/>
              </w:rPr>
              <w:t>alle onderdelen</w:t>
            </w:r>
          </w:p>
          <w:p w14:paraId="72D1D643" w14:textId="44FE5F74" w:rsidR="00AC76F3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</w:rPr>
                <w:id w:val="-7501873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8BC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AC76F3" w:rsidRPr="00E31D93">
              <w:rPr>
                <w:lang w:val="nl-NL"/>
              </w:rPr>
              <w:t>deels</w:t>
            </w:r>
          </w:p>
          <w:p w14:paraId="72D1D644" w14:textId="77777777" w:rsidR="00AC76F3" w:rsidRPr="00E31D93" w:rsidRDefault="00000000" w:rsidP="00E31D93">
            <w:pPr>
              <w:spacing w:line="240" w:lineRule="auto"/>
              <w:rPr>
                <w:i/>
                <w:lang w:val="nl-NL"/>
              </w:rPr>
            </w:pPr>
            <w:sdt>
              <w:sdtPr>
                <w:rPr>
                  <w:rFonts w:cs="Arial"/>
                  <w:b/>
                </w:rPr>
                <w:id w:val="42940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CA0570" w:rsidRPr="00E31D93">
              <w:rPr>
                <w:lang w:val="nl-NL"/>
              </w:rPr>
              <w:t>geen enkel onderdeel</w:t>
            </w:r>
          </w:p>
        </w:tc>
        <w:tc>
          <w:tcPr>
            <w:tcW w:w="5528" w:type="dxa"/>
          </w:tcPr>
          <w:p w14:paraId="6ED8F849" w14:textId="47A4D224" w:rsidR="00EC1883" w:rsidRPr="006E6397" w:rsidRDefault="00EC1883" w:rsidP="00EC1883">
            <w:pPr>
              <w:rPr>
                <w:lang w:val="nl-NL"/>
              </w:rPr>
            </w:pPr>
            <w:r w:rsidRPr="006E6397">
              <w:rPr>
                <w:lang w:val="nl-NL"/>
              </w:rPr>
              <w:t>Rekenen</w:t>
            </w:r>
            <w:r w:rsidR="0038620B">
              <w:rPr>
                <w:lang w:val="nl-NL"/>
              </w:rPr>
              <w:t xml:space="preserve"> afgerond</w:t>
            </w:r>
            <w:r w:rsidR="002D03B9">
              <w:rPr>
                <w:lang w:val="nl-NL"/>
              </w:rPr>
              <w:t>:</w:t>
            </w:r>
            <w:r w:rsidR="0038620B">
              <w:rPr>
                <w:lang w:val="nl-NL"/>
              </w:rPr>
              <w:br/>
            </w:r>
            <w:sdt>
              <w:sdtPr>
                <w:rPr>
                  <w:rFonts w:cs="Arial"/>
                  <w:lang w:val="nl-NL"/>
                </w:rPr>
                <w:id w:val="-20298642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8BC">
                  <w:rPr>
                    <w:rFonts w:ascii="MS Gothic" w:eastAsia="MS Gothic" w:hAnsi="MS Gothic" w:cs="Arial" w:hint="eastAsia"/>
                    <w:lang w:val="nl-NL"/>
                  </w:rPr>
                  <w:t>☒</w:t>
                </w:r>
              </w:sdtContent>
            </w:sdt>
            <w:r w:rsidRPr="006E6397">
              <w:rPr>
                <w:lang w:val="nl-NL"/>
              </w:rPr>
              <w:t xml:space="preserve"> Ja       </w:t>
            </w:r>
          </w:p>
          <w:p w14:paraId="14B9ECB4" w14:textId="77777777" w:rsidR="00EC1883" w:rsidRPr="006E6397" w:rsidRDefault="00000000" w:rsidP="00EC188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-1448313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1883" w:rsidRPr="006E6397">
                  <w:rPr>
                    <w:rFonts w:ascii="MS Gothic" w:eastAsia="MS Gothic" w:hAnsi="MS Gothic" w:cs="Arial" w:hint="eastAsia"/>
                    <w:lang w:val="nl-NL"/>
                  </w:rPr>
                  <w:t>☐</w:t>
                </w:r>
              </w:sdtContent>
            </w:sdt>
            <w:r w:rsidR="00EC1883" w:rsidRPr="006E6397">
              <w:rPr>
                <w:lang w:val="nl-NL"/>
              </w:rPr>
              <w:t xml:space="preserve"> Nee</w:t>
            </w:r>
          </w:p>
          <w:p w14:paraId="3BBA6352" w14:textId="5F378613" w:rsidR="00EC1883" w:rsidRPr="006E6397" w:rsidRDefault="0038620B" w:rsidP="00EC1883">
            <w:pPr>
              <w:rPr>
                <w:lang w:val="nl-NL"/>
              </w:rPr>
            </w:pPr>
            <w:r>
              <w:rPr>
                <w:lang w:val="nl-NL"/>
              </w:rPr>
              <w:t>Toelichting:</w:t>
            </w:r>
            <w:r>
              <w:rPr>
                <w:lang w:val="nl-NL"/>
              </w:rPr>
              <w:br/>
            </w:r>
          </w:p>
          <w:p w14:paraId="788127E3" w14:textId="7A54783C" w:rsidR="00EC1883" w:rsidRPr="006E6397" w:rsidRDefault="00EC1883" w:rsidP="00EC1883">
            <w:pPr>
              <w:rPr>
                <w:lang w:val="nl-NL"/>
              </w:rPr>
            </w:pPr>
            <w:r w:rsidRPr="006E6397">
              <w:rPr>
                <w:lang w:val="nl-NL"/>
              </w:rPr>
              <w:t>Nederlands</w:t>
            </w:r>
            <w:r w:rsidR="00566FCB">
              <w:rPr>
                <w:lang w:val="nl-NL"/>
              </w:rPr>
              <w:t xml:space="preserve"> afgerond:</w:t>
            </w:r>
          </w:p>
          <w:p w14:paraId="0DE42D46" w14:textId="4CF91BC4" w:rsidR="00EC1883" w:rsidRPr="006E6397" w:rsidRDefault="00000000" w:rsidP="00EC1883">
            <w:pPr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1043563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8BC">
                  <w:rPr>
                    <w:rFonts w:ascii="MS Gothic" w:eastAsia="MS Gothic" w:hAnsi="MS Gothic" w:cs="Arial" w:hint="eastAsia"/>
                    <w:lang w:val="nl-NL"/>
                  </w:rPr>
                  <w:t>☒</w:t>
                </w:r>
              </w:sdtContent>
            </w:sdt>
            <w:r w:rsidR="00EC1883" w:rsidRPr="006E6397">
              <w:rPr>
                <w:lang w:val="nl-NL"/>
              </w:rPr>
              <w:t xml:space="preserve"> Ja        </w:t>
            </w:r>
          </w:p>
          <w:p w14:paraId="05A98903" w14:textId="71099C88" w:rsidR="00EC1883" w:rsidRPr="006E6397" w:rsidRDefault="00000000" w:rsidP="00EC188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207499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1883" w:rsidRPr="006E6397">
                  <w:rPr>
                    <w:rFonts w:ascii="MS Gothic" w:eastAsia="MS Gothic" w:hAnsi="MS Gothic" w:cs="Arial" w:hint="eastAsia"/>
                    <w:lang w:val="nl-NL"/>
                  </w:rPr>
                  <w:t>☐</w:t>
                </w:r>
              </w:sdtContent>
            </w:sdt>
            <w:r w:rsidR="00EC1883" w:rsidRPr="006E6397">
              <w:rPr>
                <w:lang w:val="nl-NL"/>
              </w:rPr>
              <w:t xml:space="preserve"> Nee</w:t>
            </w:r>
            <w:r w:rsidR="0038620B">
              <w:rPr>
                <w:lang w:val="nl-NL"/>
              </w:rPr>
              <w:br/>
              <w:t>Toelichting</w:t>
            </w:r>
            <w:r w:rsidR="00566FCB">
              <w:rPr>
                <w:lang w:val="nl-NL"/>
              </w:rPr>
              <w:t>:</w:t>
            </w:r>
          </w:p>
          <w:p w14:paraId="53F9DC81" w14:textId="77777777" w:rsidR="00EC1883" w:rsidRPr="006E6397" w:rsidRDefault="00EC1883" w:rsidP="00EC1883">
            <w:pPr>
              <w:rPr>
                <w:lang w:val="nl-NL"/>
              </w:rPr>
            </w:pPr>
          </w:p>
          <w:p w14:paraId="338D2558" w14:textId="305BFCB2" w:rsidR="00EC1883" w:rsidRPr="006E6397" w:rsidRDefault="00EC1883" w:rsidP="00EC1883">
            <w:pPr>
              <w:rPr>
                <w:lang w:val="nl-NL"/>
              </w:rPr>
            </w:pPr>
            <w:r w:rsidRPr="006E6397">
              <w:rPr>
                <w:lang w:val="nl-NL"/>
              </w:rPr>
              <w:t>Engels</w:t>
            </w:r>
            <w:r w:rsidR="00566FCB">
              <w:rPr>
                <w:lang w:val="nl-NL"/>
              </w:rPr>
              <w:t xml:space="preserve"> afgerond:</w:t>
            </w:r>
          </w:p>
          <w:p w14:paraId="48DE6AB3" w14:textId="3C3AD5D7" w:rsidR="00EC1883" w:rsidRPr="006E6397" w:rsidRDefault="00000000" w:rsidP="00EC1883">
            <w:pPr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1637451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8BC">
                  <w:rPr>
                    <w:rFonts w:ascii="MS Gothic" w:eastAsia="MS Gothic" w:hAnsi="MS Gothic" w:cs="Arial" w:hint="eastAsia"/>
                    <w:lang w:val="nl-NL"/>
                  </w:rPr>
                  <w:t>☒</w:t>
                </w:r>
              </w:sdtContent>
            </w:sdt>
            <w:r w:rsidR="00EC1883" w:rsidRPr="006E6397">
              <w:rPr>
                <w:lang w:val="nl-NL"/>
              </w:rPr>
              <w:t xml:space="preserve"> Ja    </w:t>
            </w:r>
          </w:p>
          <w:p w14:paraId="17B024AE" w14:textId="20FEC647" w:rsidR="00EC1883" w:rsidRPr="006E6397" w:rsidRDefault="00000000" w:rsidP="00EC188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186729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1883" w:rsidRPr="006E6397">
                  <w:rPr>
                    <w:rFonts w:ascii="MS Gothic" w:eastAsia="MS Gothic" w:hAnsi="MS Gothic" w:cs="Arial" w:hint="eastAsia"/>
                    <w:lang w:val="nl-NL"/>
                  </w:rPr>
                  <w:t>☐</w:t>
                </w:r>
              </w:sdtContent>
            </w:sdt>
            <w:r w:rsidR="00EC1883" w:rsidRPr="006E6397">
              <w:rPr>
                <w:lang w:val="nl-NL"/>
              </w:rPr>
              <w:t xml:space="preserve"> Nee</w:t>
            </w:r>
            <w:r w:rsidR="0038620B">
              <w:rPr>
                <w:lang w:val="nl-NL"/>
              </w:rPr>
              <w:br/>
              <w:t>Toelichting:</w:t>
            </w:r>
          </w:p>
          <w:p w14:paraId="72D1D646" w14:textId="77777777" w:rsidR="00AC76F3" w:rsidRDefault="00AC76F3">
            <w:pPr>
              <w:rPr>
                <w:lang w:val="nl-NL"/>
              </w:rPr>
            </w:pPr>
          </w:p>
          <w:p w14:paraId="0FB78F77" w14:textId="42C81569" w:rsidR="008862F1" w:rsidRPr="006E6397" w:rsidRDefault="008862F1" w:rsidP="008862F1">
            <w:pPr>
              <w:rPr>
                <w:lang w:val="nl-NL"/>
              </w:rPr>
            </w:pPr>
            <w:r>
              <w:rPr>
                <w:lang w:val="nl-NL"/>
              </w:rPr>
              <w:t>Burgerschap</w:t>
            </w:r>
            <w:r w:rsidR="00566FCB">
              <w:rPr>
                <w:lang w:val="nl-NL"/>
              </w:rPr>
              <w:t xml:space="preserve"> afgerond:</w:t>
            </w:r>
            <w:r>
              <w:rPr>
                <w:lang w:val="nl-NL"/>
              </w:rPr>
              <w:br/>
            </w:r>
            <w:sdt>
              <w:sdtPr>
                <w:rPr>
                  <w:rFonts w:cs="Arial"/>
                  <w:lang w:val="nl-NL"/>
                </w:rPr>
                <w:id w:val="1377517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E6397">
                  <w:rPr>
                    <w:rFonts w:ascii="MS Gothic" w:eastAsia="MS Gothic" w:hAnsi="MS Gothic" w:cs="Arial" w:hint="eastAsia"/>
                    <w:lang w:val="nl-NL"/>
                  </w:rPr>
                  <w:t>☐</w:t>
                </w:r>
              </w:sdtContent>
            </w:sdt>
            <w:r w:rsidRPr="006E6397">
              <w:rPr>
                <w:lang w:val="nl-NL"/>
              </w:rPr>
              <w:t xml:space="preserve"> Ja    </w:t>
            </w:r>
          </w:p>
          <w:p w14:paraId="10078B72" w14:textId="4E85CB3A" w:rsidR="008862F1" w:rsidRPr="006E6397" w:rsidRDefault="00000000" w:rsidP="008862F1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-1951069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Arial"/>
                    <w:lang w:val="nl-NL"/>
                  </w:rPr>
                  <w:t>☒</w:t>
                </w:r>
              </w:sdtContent>
            </w:sdt>
            <w:r w:rsidR="7E6E7F46" w:rsidRPr="7E6E7F46">
              <w:rPr>
                <w:lang w:val="nl-NL"/>
              </w:rPr>
              <w:t xml:space="preserve"> Nee</w:t>
            </w:r>
            <w:r w:rsidR="00486F53">
              <w:br/>
            </w:r>
            <w:r w:rsidR="7E6E7F46" w:rsidRPr="7E6E7F46">
              <w:rPr>
                <w:lang w:val="nl-NL"/>
              </w:rPr>
              <w:t>Toelichting:</w:t>
            </w:r>
          </w:p>
          <w:p w14:paraId="09B5E96B" w14:textId="15929915" w:rsidR="7E6E7F46" w:rsidRDefault="7E6E7F46" w:rsidP="7E6E7F46">
            <w:pPr>
              <w:spacing w:line="240" w:lineRule="auto"/>
              <w:rPr>
                <w:lang w:val="nl-NL"/>
              </w:rPr>
            </w:pPr>
          </w:p>
          <w:p w14:paraId="2F141C55" w14:textId="0A53C040" w:rsidR="7E6E7F46" w:rsidRDefault="7E6E7F46" w:rsidP="7E6E7F46">
            <w:pPr>
              <w:spacing w:line="240" w:lineRule="auto"/>
              <w:rPr>
                <w:lang w:val="nl-NL"/>
              </w:rPr>
            </w:pPr>
            <w:r w:rsidRPr="7E6E7F46">
              <w:rPr>
                <w:lang w:val="nl-NL"/>
              </w:rPr>
              <w:t>Docent benaderen voor afronden</w:t>
            </w:r>
          </w:p>
          <w:p w14:paraId="02BDD041" w14:textId="0C7D4545" w:rsidR="008862F1" w:rsidRPr="00513223" w:rsidRDefault="008862F1">
            <w:pPr>
              <w:rPr>
                <w:lang w:val="nl-NL"/>
              </w:rPr>
            </w:pPr>
          </w:p>
          <w:p w14:paraId="72D1D647" w14:textId="06787F0B" w:rsidR="00AC76F3" w:rsidRPr="00513223" w:rsidRDefault="005B7EFC">
            <w:pPr>
              <w:rPr>
                <w:lang w:val="nl-NL"/>
              </w:rPr>
            </w:pPr>
            <w:r>
              <w:rPr>
                <w:lang w:val="nl-NL"/>
              </w:rPr>
              <w:br/>
            </w:r>
            <w:r w:rsidR="00C37A1F">
              <w:rPr>
                <w:lang w:val="nl-NL"/>
              </w:rPr>
              <w:t xml:space="preserve">Check door SLB in </w:t>
            </w:r>
            <w:proofErr w:type="spellStart"/>
            <w:r w:rsidR="00C37A1F">
              <w:rPr>
                <w:lang w:val="nl-NL"/>
              </w:rPr>
              <w:t>EduArte</w:t>
            </w:r>
            <w:proofErr w:type="spellEnd"/>
            <w:r w:rsidR="00C37A1F">
              <w:rPr>
                <w:lang w:val="nl-NL"/>
              </w:rPr>
              <w:t xml:space="preserve">: </w:t>
            </w:r>
            <w:r w:rsidR="0013664E">
              <w:rPr>
                <w:lang w:val="nl-NL"/>
              </w:rPr>
              <w:t>akkoord/niet akkoord</w:t>
            </w:r>
          </w:p>
          <w:p w14:paraId="72D1D648" w14:textId="77777777" w:rsidR="00AC76F3" w:rsidRPr="00513223" w:rsidRDefault="00AC76F3">
            <w:pPr>
              <w:rPr>
                <w:lang w:val="nl-NL"/>
              </w:rPr>
            </w:pPr>
          </w:p>
        </w:tc>
      </w:tr>
    </w:tbl>
    <w:tbl>
      <w:tblPr>
        <w:tblStyle w:val="Tabelraster1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4531"/>
        <w:gridCol w:w="3686"/>
      </w:tblGrid>
      <w:tr w:rsidR="00AC76F3" w:rsidRPr="00513223" w14:paraId="72D1D64B" w14:textId="77777777" w:rsidTr="7E6E7F46">
        <w:tc>
          <w:tcPr>
            <w:tcW w:w="8217" w:type="dxa"/>
            <w:gridSpan w:val="2"/>
            <w:shd w:val="clear" w:color="auto" w:fill="7DC9FE" w:themeFill="accent1" w:themeFillTint="66"/>
          </w:tcPr>
          <w:p w14:paraId="72D1D64A" w14:textId="77777777" w:rsidR="00AC76F3" w:rsidRPr="00513223" w:rsidRDefault="00AC76F3" w:rsidP="003C7902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b/>
              </w:rPr>
            </w:pPr>
            <w:r w:rsidRPr="00513223">
              <w:rPr>
                <w:b/>
              </w:rPr>
              <w:t xml:space="preserve">Studie- en beroepshouding </w:t>
            </w:r>
          </w:p>
        </w:tc>
      </w:tr>
      <w:tr w:rsidR="00AC76F3" w:rsidRPr="00F076DA" w14:paraId="72D1D653" w14:textId="77777777" w:rsidTr="7E6E7F46">
        <w:trPr>
          <w:trHeight w:val="907"/>
        </w:trPr>
        <w:tc>
          <w:tcPr>
            <w:tcW w:w="4531" w:type="dxa"/>
          </w:tcPr>
          <w:p w14:paraId="72D1D64C" w14:textId="77777777" w:rsidR="00AC76F3" w:rsidRPr="00513223" w:rsidRDefault="00AC76F3" w:rsidP="00AC76F3">
            <w:pPr>
              <w:pStyle w:val="Lijstalinea"/>
              <w:numPr>
                <w:ilvl w:val="0"/>
                <w:numId w:val="13"/>
              </w:numPr>
              <w:tabs>
                <w:tab w:val="right" w:leader="dot" w:pos="2722"/>
              </w:tabs>
              <w:spacing w:line="240" w:lineRule="auto"/>
              <w:rPr>
                <w:b/>
              </w:rPr>
            </w:pPr>
            <w:r w:rsidRPr="00513223">
              <w:rPr>
                <w:b/>
              </w:rPr>
              <w:t xml:space="preserve">Formulier Beroepshouding: </w:t>
            </w:r>
          </w:p>
          <w:p w14:paraId="72D1D64D" w14:textId="77777777" w:rsidR="00CA0570" w:rsidRDefault="00CA0570">
            <w:pPr>
              <w:tabs>
                <w:tab w:val="right" w:leader="dot" w:pos="2722"/>
              </w:tabs>
            </w:pPr>
          </w:p>
          <w:p w14:paraId="72D1D64E" w14:textId="77777777" w:rsidR="00AC76F3" w:rsidRPr="00513223" w:rsidRDefault="00AC76F3">
            <w:pPr>
              <w:tabs>
                <w:tab w:val="right" w:leader="dot" w:pos="2722"/>
              </w:tabs>
            </w:pPr>
            <w:r w:rsidRPr="00513223">
              <w:t>De beroepshouding is:</w:t>
            </w:r>
          </w:p>
          <w:p w14:paraId="72D1D64F" w14:textId="77777777" w:rsidR="00AC76F3" w:rsidRPr="00E31D93" w:rsidRDefault="00000000" w:rsidP="00E31D93">
            <w:pPr>
              <w:spacing w:line="240" w:lineRule="auto"/>
            </w:pPr>
            <w:sdt>
              <w:sdtPr>
                <w:rPr>
                  <w:rFonts w:cs="Arial"/>
                  <w:b/>
                </w:rPr>
                <w:id w:val="-331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t xml:space="preserve"> </w:t>
            </w:r>
            <w:r w:rsidR="00AC76F3" w:rsidRPr="00E31D93">
              <w:t>voldoende</w:t>
            </w:r>
          </w:p>
          <w:p w14:paraId="72D1D650" w14:textId="7A26616C" w:rsidR="00AC76F3" w:rsidRPr="00E31D93" w:rsidRDefault="00000000" w:rsidP="00E31D93">
            <w:pPr>
              <w:spacing w:line="240" w:lineRule="auto"/>
            </w:pPr>
            <w:sdt>
              <w:sdtPr>
                <w:rPr>
                  <w:rFonts w:cs="Arial"/>
                  <w:b/>
                  <w:bCs/>
                </w:rPr>
                <w:id w:val="-62713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  <w:r w:rsidR="7E6E7F46">
              <w:t xml:space="preserve"> onvoldoende</w:t>
            </w:r>
          </w:p>
          <w:p w14:paraId="72D1D651" w14:textId="77777777" w:rsidR="00AC76F3" w:rsidRPr="00513223" w:rsidRDefault="00AC76F3">
            <w:pPr>
              <w:tabs>
                <w:tab w:val="right" w:leader="dot" w:pos="2722"/>
              </w:tabs>
            </w:pPr>
          </w:p>
        </w:tc>
        <w:tc>
          <w:tcPr>
            <w:tcW w:w="3686" w:type="dxa"/>
            <w:vMerge w:val="restart"/>
          </w:tcPr>
          <w:p w14:paraId="29FA5E19" w14:textId="33E70117" w:rsidR="00AC76F3" w:rsidRPr="00513223" w:rsidRDefault="7E6E7F46">
            <w:r>
              <w:t>Toelichting:</w:t>
            </w:r>
          </w:p>
          <w:p w14:paraId="45EF06D4" w14:textId="442FBD58" w:rsidR="00AC76F3" w:rsidRPr="00513223" w:rsidRDefault="00AC76F3"/>
          <w:p w14:paraId="5AE3E9B5" w14:textId="3A7B8F5D" w:rsidR="00AC76F3" w:rsidRPr="00513223" w:rsidRDefault="7E6E7F46">
            <w:r>
              <w:t>Moet aanwezigheid invullen.</w:t>
            </w:r>
          </w:p>
          <w:p w14:paraId="72D1D652" w14:textId="09DEA789" w:rsidR="00AC76F3" w:rsidRPr="00513223" w:rsidRDefault="7E6E7F46">
            <w:r>
              <w:t xml:space="preserve">Gaat beter dan </w:t>
            </w:r>
            <w:proofErr w:type="spellStart"/>
            <w:r>
              <w:t>vorigjaar</w:t>
            </w:r>
            <w:proofErr w:type="spellEnd"/>
            <w:r>
              <w:t xml:space="preserve">. </w:t>
            </w:r>
          </w:p>
        </w:tc>
      </w:tr>
      <w:tr w:rsidR="00AC76F3" w:rsidRPr="00513223" w14:paraId="72D1D658" w14:textId="77777777" w:rsidTr="7E6E7F46">
        <w:trPr>
          <w:trHeight w:val="907"/>
        </w:trPr>
        <w:tc>
          <w:tcPr>
            <w:tcW w:w="4531" w:type="dxa"/>
          </w:tcPr>
          <w:p w14:paraId="72D1D654" w14:textId="77777777" w:rsidR="00AC76F3" w:rsidRPr="00513223" w:rsidRDefault="00AC76F3" w:rsidP="00AC76F3">
            <w:pPr>
              <w:pStyle w:val="Lijstalinea"/>
              <w:numPr>
                <w:ilvl w:val="0"/>
                <w:numId w:val="13"/>
              </w:numPr>
              <w:tabs>
                <w:tab w:val="right" w:leader="dot" w:pos="2722"/>
              </w:tabs>
              <w:spacing w:line="240" w:lineRule="auto"/>
              <w:rPr>
                <w:b/>
              </w:rPr>
            </w:pPr>
            <w:r w:rsidRPr="00513223">
              <w:rPr>
                <w:b/>
              </w:rPr>
              <w:t xml:space="preserve">Aanwezigheid op school. </w:t>
            </w:r>
          </w:p>
          <w:p w14:paraId="72D1D655" w14:textId="6EFD4440" w:rsidR="00AC76F3" w:rsidRPr="00CA0570" w:rsidRDefault="7E6E7F46">
            <w:pPr>
              <w:tabs>
                <w:tab w:val="right" w:leader="dot" w:pos="2722"/>
              </w:tabs>
            </w:pPr>
            <w:r w:rsidRPr="7E6E7F46">
              <w:rPr>
                <w:i/>
                <w:iCs/>
              </w:rPr>
              <w:t xml:space="preserve">Het presentiepercentage is: </w:t>
            </w:r>
            <w:r w:rsidR="00585AAF">
              <w:rPr>
                <w:i/>
                <w:iCs/>
              </w:rPr>
              <w:t>75%</w:t>
            </w:r>
          </w:p>
          <w:p w14:paraId="72D1D656" w14:textId="77777777" w:rsidR="00AC76F3" w:rsidRPr="00513223" w:rsidRDefault="00AC76F3">
            <w:pPr>
              <w:tabs>
                <w:tab w:val="right" w:leader="dot" w:pos="2722"/>
              </w:tabs>
            </w:pPr>
          </w:p>
        </w:tc>
        <w:tc>
          <w:tcPr>
            <w:tcW w:w="3686" w:type="dxa"/>
            <w:vMerge/>
          </w:tcPr>
          <w:p w14:paraId="72D1D657" w14:textId="77777777" w:rsidR="00AC76F3" w:rsidRPr="00513223" w:rsidRDefault="00AC76F3"/>
        </w:tc>
      </w:tr>
      <w:tr w:rsidR="00AC76F3" w:rsidRPr="00513223" w14:paraId="72D1D65F" w14:textId="77777777" w:rsidTr="7E6E7F46">
        <w:trPr>
          <w:trHeight w:val="907"/>
        </w:trPr>
        <w:tc>
          <w:tcPr>
            <w:tcW w:w="4531" w:type="dxa"/>
          </w:tcPr>
          <w:p w14:paraId="72D1D659" w14:textId="77777777" w:rsidR="00AC76F3" w:rsidRPr="00513223" w:rsidRDefault="00AC76F3" w:rsidP="00AC76F3">
            <w:pPr>
              <w:pStyle w:val="Lijstalinea"/>
              <w:numPr>
                <w:ilvl w:val="0"/>
                <w:numId w:val="13"/>
              </w:numPr>
              <w:tabs>
                <w:tab w:val="right" w:leader="dot" w:pos="2722"/>
              </w:tabs>
              <w:spacing w:line="240" w:lineRule="auto"/>
              <w:rPr>
                <w:b/>
              </w:rPr>
            </w:pPr>
            <w:r w:rsidRPr="00513223">
              <w:rPr>
                <w:b/>
              </w:rPr>
              <w:t xml:space="preserve">Advies vanuit de BPV-instelling: </w:t>
            </w:r>
          </w:p>
          <w:p w14:paraId="72D1D65A" w14:textId="2428EFFC" w:rsidR="00AC76F3" w:rsidRPr="00E31D93" w:rsidRDefault="00000000" w:rsidP="00E31D93">
            <w:pPr>
              <w:spacing w:line="240" w:lineRule="auto"/>
            </w:pPr>
            <w:sdt>
              <w:sdtPr>
                <w:rPr>
                  <w:rFonts w:cs="Arial"/>
                  <w:b/>
                  <w:bCs/>
                </w:rPr>
                <w:id w:val="-4532427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  <w:r w:rsidR="7E6E7F46">
              <w:t xml:space="preserve"> niet van toepassing (geen BPV gelopen)</w:t>
            </w:r>
          </w:p>
          <w:p w14:paraId="72D1D65B" w14:textId="77777777" w:rsidR="00AC76F3" w:rsidRPr="00E31D93" w:rsidRDefault="00000000" w:rsidP="00E31D93">
            <w:pPr>
              <w:spacing w:line="240" w:lineRule="auto"/>
            </w:pPr>
            <w:sdt>
              <w:sdtPr>
                <w:rPr>
                  <w:rFonts w:cs="Arial"/>
                  <w:b/>
                </w:rPr>
                <w:id w:val="-1283726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t xml:space="preserve"> </w:t>
            </w:r>
            <w:r w:rsidR="00AC76F3" w:rsidRPr="00E31D93">
              <w:t>voldoende</w:t>
            </w:r>
          </w:p>
          <w:p w14:paraId="72D1D65C" w14:textId="77777777" w:rsidR="00AC76F3" w:rsidRPr="00E31D93" w:rsidRDefault="00000000" w:rsidP="00E31D93">
            <w:pPr>
              <w:spacing w:line="240" w:lineRule="auto"/>
            </w:pPr>
            <w:sdt>
              <w:sdtPr>
                <w:rPr>
                  <w:rFonts w:cs="Arial"/>
                  <w:b/>
                </w:rPr>
                <w:id w:val="-522314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E31D93" w:rsidRPr="00E31D93">
              <w:t xml:space="preserve"> </w:t>
            </w:r>
            <w:r w:rsidR="00AC76F3" w:rsidRPr="00E31D93">
              <w:t>onvoldoende</w:t>
            </w:r>
          </w:p>
          <w:p w14:paraId="72D1D65D" w14:textId="77777777" w:rsidR="00AC76F3" w:rsidRPr="00513223" w:rsidRDefault="00AC76F3">
            <w:pPr>
              <w:tabs>
                <w:tab w:val="right" w:leader="dot" w:pos="2722"/>
              </w:tabs>
              <w:rPr>
                <w:color w:val="FF0000"/>
              </w:rPr>
            </w:pPr>
          </w:p>
        </w:tc>
        <w:tc>
          <w:tcPr>
            <w:tcW w:w="3686" w:type="dxa"/>
            <w:vMerge/>
          </w:tcPr>
          <w:p w14:paraId="72D1D65E" w14:textId="77777777" w:rsidR="00AC76F3" w:rsidRPr="00513223" w:rsidRDefault="00AC76F3">
            <w:pPr>
              <w:rPr>
                <w:color w:val="FF0000"/>
              </w:rPr>
            </w:pPr>
          </w:p>
        </w:tc>
      </w:tr>
    </w:tbl>
    <w:p w14:paraId="789A0E2D" w14:textId="77777777" w:rsidR="00FF7DE4" w:rsidRDefault="00FF7DE4">
      <w:r>
        <w:br w:type="page"/>
      </w:r>
    </w:p>
    <w:tbl>
      <w:tblPr>
        <w:tblStyle w:val="Tabelraster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689"/>
        <w:gridCol w:w="5528"/>
      </w:tblGrid>
      <w:tr w:rsidR="00AC76F3" w:rsidRPr="00513223" w14:paraId="72D1D661" w14:textId="77777777" w:rsidTr="7E6E7F46">
        <w:tc>
          <w:tcPr>
            <w:tcW w:w="8217" w:type="dxa"/>
            <w:gridSpan w:val="2"/>
            <w:shd w:val="clear" w:color="auto" w:fill="7DC9FE" w:themeFill="accent1" w:themeFillTint="66"/>
          </w:tcPr>
          <w:p w14:paraId="72D1D660" w14:textId="0BEC0575" w:rsidR="00AC76F3" w:rsidRPr="003C7902" w:rsidRDefault="00AC76F3" w:rsidP="003C7902">
            <w:pPr>
              <w:pStyle w:val="Lijstalinea"/>
              <w:numPr>
                <w:ilvl w:val="0"/>
                <w:numId w:val="12"/>
              </w:numPr>
              <w:rPr>
                <w:b/>
                <w:i/>
                <w:lang w:val="nl-NL"/>
              </w:rPr>
            </w:pPr>
            <w:r w:rsidRPr="003C7902">
              <w:rPr>
                <w:lang w:val="nl-NL"/>
              </w:rPr>
              <w:lastRenderedPageBreak/>
              <w:br w:type="page"/>
            </w:r>
            <w:r w:rsidRPr="003C7902">
              <w:rPr>
                <w:b/>
                <w:i/>
                <w:lang w:val="nl-NL"/>
              </w:rPr>
              <w:t xml:space="preserve">Advies studievoortgang.  </w:t>
            </w:r>
          </w:p>
        </w:tc>
      </w:tr>
      <w:tr w:rsidR="00AC76F3" w:rsidRPr="00513223" w14:paraId="72D1D66C" w14:textId="77777777" w:rsidTr="7E6E7F46">
        <w:trPr>
          <w:trHeight w:val="1418"/>
        </w:trPr>
        <w:tc>
          <w:tcPr>
            <w:tcW w:w="2689" w:type="dxa"/>
          </w:tcPr>
          <w:p w14:paraId="72D1D662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>Advies:</w:t>
            </w:r>
          </w:p>
          <w:p w14:paraId="72D1D663" w14:textId="356186C8" w:rsidR="00F60668" w:rsidRPr="00E31D93" w:rsidRDefault="00000000" w:rsidP="00E31D93">
            <w:pPr>
              <w:spacing w:line="240" w:lineRule="auto"/>
              <w:ind w:left="318" w:hanging="318"/>
              <w:rPr>
                <w:lang w:val="nl-NL"/>
              </w:rPr>
            </w:pPr>
            <w:sdt>
              <w:sdtPr>
                <w:rPr>
                  <w:rFonts w:cs="Arial"/>
                  <w:b/>
                  <w:bCs/>
                  <w:lang w:val="nl-NL"/>
                </w:rPr>
                <w:id w:val="-211712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  <w:b/>
                    <w:bCs/>
                    <w:lang w:val="nl-NL"/>
                  </w:rPr>
                  <w:t>☒</w:t>
                </w:r>
              </w:sdtContent>
            </w:sdt>
            <w:r w:rsidR="7E6E7F46" w:rsidRPr="7E6E7F46">
              <w:rPr>
                <w:lang w:val="nl-NL"/>
              </w:rPr>
              <w:t xml:space="preserve"> Positief studieadvies </w:t>
            </w:r>
          </w:p>
          <w:p w14:paraId="72D1D666" w14:textId="2DD5DBE9" w:rsidR="00F60668" w:rsidRPr="00E31D93" w:rsidRDefault="00000000" w:rsidP="00E31D93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b/>
                  <w:bCs/>
                  <w:lang w:val="nl-NL"/>
                </w:rPr>
                <w:id w:val="-1983385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  <w:b/>
                    <w:bCs/>
                    <w:lang w:val="nl-NL"/>
                  </w:rPr>
                  <w:t>☒</w:t>
                </w:r>
              </w:sdtContent>
            </w:sdt>
            <w:r w:rsidR="7E6E7F46" w:rsidRPr="7E6E7F46">
              <w:rPr>
                <w:lang w:val="nl-NL"/>
              </w:rPr>
              <w:t xml:space="preserve"> Extra inspanning vereist</w:t>
            </w:r>
          </w:p>
          <w:p w14:paraId="72D1D668" w14:textId="35C3C924" w:rsidR="00AC76F3" w:rsidRPr="00E31D93" w:rsidRDefault="00000000" w:rsidP="00E31D93">
            <w:pPr>
              <w:spacing w:line="240" w:lineRule="auto"/>
              <w:ind w:left="318" w:hanging="318"/>
              <w:rPr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208691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 w:rsidRPr="00F076DA">
                  <w:rPr>
                    <w:rFonts w:ascii="MS Gothic" w:eastAsia="MS Gothic" w:hAnsi="MS Gothic" w:cs="Arial" w:hint="eastAsia"/>
                    <w:b/>
                    <w:lang w:val="nl-NL"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CA0570" w:rsidRPr="00E31D93">
              <w:rPr>
                <w:lang w:val="nl-NL"/>
              </w:rPr>
              <w:t xml:space="preserve">Waarschuwing </w:t>
            </w:r>
          </w:p>
          <w:p w14:paraId="72D1D669" w14:textId="56E89FE8" w:rsidR="00AC76F3" w:rsidRPr="00E31D93" w:rsidRDefault="00000000" w:rsidP="00E31D93">
            <w:pPr>
              <w:spacing w:line="240" w:lineRule="auto"/>
              <w:ind w:left="318" w:hanging="318"/>
              <w:rPr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-59648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D93" w:rsidRPr="00F076DA">
                  <w:rPr>
                    <w:rFonts w:ascii="MS Gothic" w:eastAsia="MS Gothic" w:hAnsi="MS Gothic" w:cs="Arial" w:hint="eastAsia"/>
                    <w:b/>
                    <w:lang w:val="nl-NL"/>
                  </w:rPr>
                  <w:t>☐</w:t>
                </w:r>
              </w:sdtContent>
            </w:sdt>
            <w:r w:rsidR="00E31D93" w:rsidRPr="00E31D93">
              <w:rPr>
                <w:lang w:val="nl-NL"/>
              </w:rPr>
              <w:t xml:space="preserve"> </w:t>
            </w:r>
            <w:r w:rsidR="00AC76F3" w:rsidRPr="00E31D93">
              <w:rPr>
                <w:lang w:val="nl-NL"/>
              </w:rPr>
              <w:t xml:space="preserve">Negatief studieadvies </w:t>
            </w:r>
            <w:r w:rsidR="00AC76F3" w:rsidRPr="00E31D93">
              <w:rPr>
                <w:lang w:val="nl-NL"/>
              </w:rPr>
              <w:br/>
            </w:r>
          </w:p>
        </w:tc>
        <w:tc>
          <w:tcPr>
            <w:tcW w:w="5528" w:type="dxa"/>
          </w:tcPr>
          <w:p w14:paraId="72D1D66A" w14:textId="38E51F91" w:rsidR="00831301" w:rsidRPr="00513223" w:rsidRDefault="00AC76F3" w:rsidP="00831301">
            <w:pPr>
              <w:rPr>
                <w:lang w:val="nl-NL"/>
              </w:rPr>
            </w:pPr>
            <w:r w:rsidRPr="00513223">
              <w:rPr>
                <w:lang w:val="nl-NL"/>
              </w:rPr>
              <w:t xml:space="preserve"> </w:t>
            </w:r>
            <w:r w:rsidR="00FF7DE4">
              <w:rPr>
                <w:lang w:val="nl-NL"/>
              </w:rPr>
              <w:t>Toelichting:</w:t>
            </w:r>
          </w:p>
          <w:p w14:paraId="72D1D66B" w14:textId="17BA988B" w:rsidR="00AC76F3" w:rsidRPr="00513223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 xml:space="preserve">Zelf iets meer gasgeven. </w:t>
            </w:r>
          </w:p>
        </w:tc>
      </w:tr>
      <w:tr w:rsidR="00AC76F3" w:rsidRPr="00585AAF" w14:paraId="72D1D670" w14:textId="77777777" w:rsidTr="7E6E7F46">
        <w:trPr>
          <w:trHeight w:val="1418"/>
        </w:trPr>
        <w:tc>
          <w:tcPr>
            <w:tcW w:w="2689" w:type="dxa"/>
          </w:tcPr>
          <w:p w14:paraId="72D1D66D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 xml:space="preserve">Leerdoelen: </w:t>
            </w:r>
          </w:p>
          <w:p w14:paraId="72D1D66E" w14:textId="27B14BAD" w:rsidR="00AC76F3" w:rsidRPr="00513223" w:rsidRDefault="002A4C7C" w:rsidP="00CA0570">
            <w:pPr>
              <w:rPr>
                <w:i/>
                <w:lang w:val="nl-NL"/>
              </w:rPr>
            </w:pPr>
            <w:hyperlink r:id="rId11" w:history="1">
              <w:r>
                <w:rPr>
                  <w:rStyle w:val="Hyperlink"/>
                  <w:i/>
                  <w:lang w:val="nl-NL"/>
                </w:rPr>
                <w:t>smart</w:t>
              </w:r>
            </w:hyperlink>
            <w:r w:rsidR="00CA0570">
              <w:rPr>
                <w:i/>
                <w:lang w:val="nl-NL"/>
              </w:rPr>
              <w:t xml:space="preserve"> geformuleerd. </w:t>
            </w:r>
          </w:p>
        </w:tc>
        <w:tc>
          <w:tcPr>
            <w:tcW w:w="5528" w:type="dxa"/>
          </w:tcPr>
          <w:p w14:paraId="2D4B8852" w14:textId="50E70799" w:rsidR="00F959B3" w:rsidRDefault="00F959B3">
            <w:pPr>
              <w:rPr>
                <w:lang w:val="nl-NL"/>
              </w:rPr>
            </w:pPr>
            <w:r>
              <w:rPr>
                <w:lang w:val="nl-NL"/>
              </w:rPr>
              <w:t>Terugblik vorige periode:</w:t>
            </w:r>
            <w:r>
              <w:rPr>
                <w:lang w:val="nl-NL"/>
              </w:rPr>
              <w:br/>
              <w:t>Wat waren je vorige leerdoelen?</w:t>
            </w:r>
            <w:r>
              <w:rPr>
                <w:lang w:val="nl-NL"/>
              </w:rPr>
              <w:br/>
              <w:t>Heb je die behaald?</w:t>
            </w:r>
          </w:p>
          <w:p w14:paraId="5495AD35" w14:textId="77777777" w:rsidR="00F959B3" w:rsidRDefault="00F959B3">
            <w:pPr>
              <w:rPr>
                <w:lang w:val="nl-NL"/>
              </w:rPr>
            </w:pPr>
            <w:r>
              <w:rPr>
                <w:lang w:val="nl-NL"/>
              </w:rPr>
              <w:t>Waarom wel/niet?</w:t>
            </w:r>
            <w:r>
              <w:rPr>
                <w:lang w:val="nl-NL"/>
              </w:rPr>
              <w:br/>
            </w:r>
          </w:p>
          <w:p w14:paraId="06962D03" w14:textId="15BE7031" w:rsidR="00AC76F3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>Wat zijn je leerdoelen voor de volgende periode?</w:t>
            </w:r>
            <w:r w:rsidR="00F959B3" w:rsidRPr="00585AAF">
              <w:rPr>
                <w:lang w:val="nl-NL"/>
              </w:rPr>
              <w:br/>
            </w:r>
            <w:r w:rsidRPr="7E6E7F46">
              <w:rPr>
                <w:lang w:val="nl-NL"/>
              </w:rPr>
              <w:t>1. Samenwerken</w:t>
            </w:r>
          </w:p>
          <w:p w14:paraId="234821E1" w14:textId="3A3FEAF1" w:rsidR="007B1E6D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>2. Beter organiseren en structureren</w:t>
            </w:r>
          </w:p>
          <w:p w14:paraId="72D1D66F" w14:textId="19C86F55" w:rsidR="007B1E6D" w:rsidRPr="00513223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 xml:space="preserve">3. Duidelijke afspraken maken. </w:t>
            </w:r>
          </w:p>
        </w:tc>
      </w:tr>
      <w:tr w:rsidR="00AC76F3" w:rsidRPr="00585AAF" w14:paraId="72D1D673" w14:textId="77777777" w:rsidTr="7E6E7F46">
        <w:trPr>
          <w:trHeight w:val="1418"/>
        </w:trPr>
        <w:tc>
          <w:tcPr>
            <w:tcW w:w="2689" w:type="dxa"/>
          </w:tcPr>
          <w:p w14:paraId="72D1D671" w14:textId="77777777" w:rsidR="00AC76F3" w:rsidRPr="00513223" w:rsidRDefault="00AC76F3" w:rsidP="00CA0570">
            <w:pPr>
              <w:rPr>
                <w:i/>
                <w:lang w:val="nl-NL"/>
              </w:rPr>
            </w:pPr>
            <w:r w:rsidRPr="00513223">
              <w:rPr>
                <w:lang w:val="nl-NL"/>
              </w:rPr>
              <w:t xml:space="preserve">Afspraken: </w:t>
            </w:r>
          </w:p>
        </w:tc>
        <w:tc>
          <w:tcPr>
            <w:tcW w:w="5528" w:type="dxa"/>
          </w:tcPr>
          <w:p w14:paraId="72D1D672" w14:textId="5DBACA68" w:rsidR="00AC76F3" w:rsidRPr="00513223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>Destino met dit nog SMART formuleren</w:t>
            </w:r>
          </w:p>
        </w:tc>
      </w:tr>
      <w:tr w:rsidR="00AC76F3" w:rsidRPr="00513223" w14:paraId="72D1D678" w14:textId="77777777" w:rsidTr="7E6E7F46">
        <w:tblPrEx>
          <w:tblCellMar>
            <w:top w:w="0" w:type="dxa"/>
            <w:bottom w:w="0" w:type="dxa"/>
          </w:tblCellMar>
        </w:tblPrEx>
        <w:trPr>
          <w:trHeight w:val="953"/>
        </w:trPr>
        <w:tc>
          <w:tcPr>
            <w:tcW w:w="2689" w:type="dxa"/>
          </w:tcPr>
          <w:p w14:paraId="72D1D674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>Bijzonderheden</w:t>
            </w:r>
          </w:p>
          <w:p w14:paraId="72D1D675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>die van belang zijn voor</w:t>
            </w:r>
          </w:p>
          <w:p w14:paraId="72D1D676" w14:textId="77777777" w:rsidR="00AC76F3" w:rsidRPr="00513223" w:rsidRDefault="00AC76F3">
            <w:pPr>
              <w:rPr>
                <w:lang w:val="nl-NL"/>
              </w:rPr>
            </w:pPr>
            <w:r w:rsidRPr="00513223">
              <w:rPr>
                <w:lang w:val="nl-NL"/>
              </w:rPr>
              <w:t xml:space="preserve">het leerproces: </w:t>
            </w:r>
          </w:p>
        </w:tc>
        <w:tc>
          <w:tcPr>
            <w:tcW w:w="5528" w:type="dxa"/>
          </w:tcPr>
          <w:p w14:paraId="72D1D677" w14:textId="317D003E" w:rsidR="00AC76F3" w:rsidRPr="00513223" w:rsidRDefault="7E6E7F46">
            <w:pPr>
              <w:rPr>
                <w:lang w:val="nl-NL"/>
              </w:rPr>
            </w:pPr>
            <w:r w:rsidRPr="7E6E7F46">
              <w:rPr>
                <w:lang w:val="nl-NL"/>
              </w:rPr>
              <w:t>.</w:t>
            </w:r>
          </w:p>
        </w:tc>
      </w:tr>
    </w:tbl>
    <w:p w14:paraId="72D1D679" w14:textId="77777777" w:rsidR="00CA0570" w:rsidRDefault="00CA0570" w:rsidP="00AC76F3">
      <w:pPr>
        <w:rPr>
          <w:lang w:val="nl-NL"/>
        </w:rPr>
      </w:pPr>
    </w:p>
    <w:p w14:paraId="72D1D67A" w14:textId="77777777" w:rsidR="00AC76F3" w:rsidRDefault="00AC76F3" w:rsidP="00AC76F3">
      <w:pPr>
        <w:rPr>
          <w:lang w:val="nl-NL"/>
        </w:rPr>
      </w:pPr>
    </w:p>
    <w:p w14:paraId="1516E15D" w14:textId="77777777" w:rsidR="00C962F3" w:rsidRDefault="00C962F3" w:rsidP="00AC76F3">
      <w:pPr>
        <w:rPr>
          <w:lang w:val="nl-NL"/>
        </w:rPr>
      </w:pPr>
    </w:p>
    <w:p w14:paraId="3A5FF822" w14:textId="77777777" w:rsidR="00C962F3" w:rsidRPr="00513223" w:rsidRDefault="00C962F3" w:rsidP="00AC76F3">
      <w:pPr>
        <w:rPr>
          <w:lang w:val="nl-NL"/>
        </w:rPr>
      </w:pPr>
    </w:p>
    <w:p w14:paraId="72D1D67D" w14:textId="77777777" w:rsidR="00AC76F3" w:rsidRDefault="00AC76F3" w:rsidP="00BD6A82">
      <w:pPr>
        <w:rPr>
          <w:lang w:val="nl-NL"/>
        </w:rPr>
      </w:pPr>
    </w:p>
    <w:p w14:paraId="6D082BD7" w14:textId="0BD600B8" w:rsidR="00625C5A" w:rsidRDefault="00625C5A">
      <w:pPr>
        <w:spacing w:after="160" w:line="259" w:lineRule="auto"/>
        <w:rPr>
          <w:lang w:val="nl-NL"/>
        </w:rPr>
      </w:pPr>
      <w:r>
        <w:rPr>
          <w:lang w:val="nl-NL"/>
        </w:rPr>
        <w:br w:type="page"/>
      </w:r>
    </w:p>
    <w:p w14:paraId="2BE648A5" w14:textId="77777777" w:rsidR="003801DB" w:rsidRDefault="003801DB" w:rsidP="00BD6A82">
      <w:pPr>
        <w:rPr>
          <w:lang w:val="nl-NL"/>
        </w:rPr>
      </w:pPr>
    </w:p>
    <w:tbl>
      <w:tblPr>
        <w:tblStyle w:val="Tabelraster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689"/>
        <w:gridCol w:w="5528"/>
      </w:tblGrid>
      <w:tr w:rsidR="003801DB" w:rsidRPr="00585AAF" w14:paraId="52FAC30D" w14:textId="77777777" w:rsidTr="7E6E7F46">
        <w:tc>
          <w:tcPr>
            <w:tcW w:w="8217" w:type="dxa"/>
            <w:gridSpan w:val="2"/>
            <w:shd w:val="clear" w:color="auto" w:fill="7DC9FE" w:themeFill="accent1" w:themeFillTint="66"/>
          </w:tcPr>
          <w:p w14:paraId="71EDC376" w14:textId="2B0A5957" w:rsidR="003801DB" w:rsidRDefault="003801DB" w:rsidP="003801DB">
            <w:pPr>
              <w:spacing w:line="240" w:lineRule="auto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Evaluatie </w:t>
            </w:r>
            <w:r w:rsidR="002E4654">
              <w:rPr>
                <w:b/>
                <w:lang w:val="nl-NL"/>
              </w:rPr>
              <w:t xml:space="preserve">extra ondersteuning </w:t>
            </w:r>
            <w:r>
              <w:rPr>
                <w:b/>
                <w:lang w:val="nl-NL"/>
              </w:rPr>
              <w:t xml:space="preserve"> </w:t>
            </w:r>
          </w:p>
          <w:p w14:paraId="3D3C7254" w14:textId="466669F2" w:rsidR="00AC7087" w:rsidRPr="00D6594A" w:rsidRDefault="00625C5A" w:rsidP="003801DB">
            <w:pPr>
              <w:spacing w:line="240" w:lineRule="auto"/>
              <w:rPr>
                <w:bCs/>
                <w:i/>
                <w:iCs/>
                <w:lang w:val="nl-NL"/>
              </w:rPr>
            </w:pPr>
            <w:r>
              <w:rPr>
                <w:bCs/>
                <w:i/>
                <w:iCs/>
                <w:lang w:val="nl-NL"/>
              </w:rPr>
              <w:t xml:space="preserve">Alleen </w:t>
            </w:r>
            <w:r w:rsidR="003801DB" w:rsidRPr="00D6594A">
              <w:rPr>
                <w:bCs/>
                <w:i/>
                <w:iCs/>
                <w:lang w:val="nl-NL"/>
              </w:rPr>
              <w:t xml:space="preserve">voor studenten die begeleiding ontvangen vanuit het Loopbaancentrum. </w:t>
            </w:r>
          </w:p>
        </w:tc>
      </w:tr>
      <w:tr w:rsidR="003801DB" w:rsidRPr="00513223" w14:paraId="2C9F3A58" w14:textId="77777777" w:rsidTr="7E6E7F46">
        <w:tc>
          <w:tcPr>
            <w:tcW w:w="2689" w:type="dxa"/>
          </w:tcPr>
          <w:p w14:paraId="04E1BC45" w14:textId="4A45A941" w:rsidR="00D1733D" w:rsidRDefault="00840AEC">
            <w:pPr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 xml:space="preserve">Zijn de afspraken die je met het Loopbaancentrum hebt gemaakt over begeleiding en </w:t>
            </w:r>
            <w:r w:rsidR="002E4654">
              <w:rPr>
                <w:lang w:val="nl-NL"/>
              </w:rPr>
              <w:t xml:space="preserve">extra </w:t>
            </w:r>
            <w:r>
              <w:rPr>
                <w:lang w:val="nl-NL"/>
              </w:rPr>
              <w:t xml:space="preserve">ondersteuning geschikt voor jouw situatie? </w:t>
            </w:r>
          </w:p>
          <w:p w14:paraId="1E5B4BCD" w14:textId="77777777" w:rsidR="00D1733D" w:rsidRDefault="00D1733D">
            <w:pPr>
              <w:spacing w:line="240" w:lineRule="auto"/>
              <w:rPr>
                <w:lang w:val="nl-NL"/>
              </w:rPr>
            </w:pPr>
          </w:p>
          <w:p w14:paraId="4EB3302E" w14:textId="0E35FC35" w:rsidR="00D1733D" w:rsidRPr="00F076DA" w:rsidRDefault="00000000" w:rsidP="00D1733D">
            <w:pPr>
              <w:spacing w:line="240" w:lineRule="auto"/>
              <w:rPr>
                <w:bCs/>
                <w:lang w:val="nl-NL"/>
              </w:rPr>
            </w:pPr>
            <w:sdt>
              <w:sdtPr>
                <w:rPr>
                  <w:rFonts w:cs="Arial"/>
                  <w:b/>
                  <w:lang w:val="nl-NL"/>
                </w:rPr>
                <w:id w:val="-16253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733D" w:rsidRPr="00F076DA">
                  <w:rPr>
                    <w:rFonts w:ascii="MS Gothic" w:eastAsia="MS Gothic" w:hAnsi="MS Gothic" w:cs="Arial" w:hint="eastAsia"/>
                    <w:b/>
                    <w:lang w:val="nl-NL"/>
                  </w:rPr>
                  <w:t>☐</w:t>
                </w:r>
              </w:sdtContent>
            </w:sdt>
            <w:r w:rsidR="00D1733D" w:rsidRPr="00F076DA">
              <w:rPr>
                <w:rFonts w:cs="Arial"/>
                <w:bCs/>
                <w:lang w:val="nl-NL"/>
              </w:rPr>
              <w:t xml:space="preserve"> ja </w:t>
            </w:r>
          </w:p>
          <w:p w14:paraId="6A291BBA" w14:textId="466CBF33" w:rsidR="000041F5" w:rsidRPr="00F076DA" w:rsidRDefault="00000000" w:rsidP="7E6E7F46">
            <w:pPr>
              <w:spacing w:line="240" w:lineRule="auto"/>
              <w:rPr>
                <w:lang w:val="nl-NL"/>
              </w:rPr>
            </w:pPr>
            <w:sdt>
              <w:sdtPr>
                <w:rPr>
                  <w:rFonts w:cs="Arial"/>
                  <w:lang w:val="nl-NL"/>
                </w:rPr>
                <w:id w:val="276684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  <w:lang w:val="nl-NL"/>
                  </w:rPr>
                  <w:t>☒</w:t>
                </w:r>
              </w:sdtContent>
            </w:sdt>
            <w:r w:rsidR="7E6E7F46" w:rsidRPr="7E6E7F46">
              <w:rPr>
                <w:lang w:val="nl-NL"/>
              </w:rPr>
              <w:t xml:space="preserve"> nee, aanpassing van de afspraken is nodig.</w:t>
            </w:r>
          </w:p>
          <w:p w14:paraId="0D667B81" w14:textId="3D13F0C0" w:rsidR="003801DB" w:rsidRPr="00E31D93" w:rsidRDefault="003801DB">
            <w:pPr>
              <w:spacing w:line="240" w:lineRule="auto"/>
              <w:rPr>
                <w:lang w:val="nl-NL"/>
              </w:rPr>
            </w:pPr>
          </w:p>
        </w:tc>
        <w:tc>
          <w:tcPr>
            <w:tcW w:w="5528" w:type="dxa"/>
          </w:tcPr>
          <w:p w14:paraId="2F9CC786" w14:textId="5998B9E2" w:rsidR="003801DB" w:rsidRPr="00513223" w:rsidRDefault="00445A13" w:rsidP="00FF7DE4">
            <w:pPr>
              <w:rPr>
                <w:lang w:val="nl-NL"/>
              </w:rPr>
            </w:pPr>
            <w:r w:rsidRPr="00513223">
              <w:rPr>
                <w:lang w:val="nl-NL"/>
              </w:rPr>
              <w:t>Toelichting</w:t>
            </w:r>
            <w:r>
              <w:rPr>
                <w:lang w:val="nl-NL"/>
              </w:rPr>
              <w:t xml:space="preserve">: </w:t>
            </w:r>
            <w:r w:rsidRPr="00513223">
              <w:rPr>
                <w:lang w:val="nl-NL"/>
              </w:rPr>
              <w:t xml:space="preserve"> </w:t>
            </w:r>
          </w:p>
        </w:tc>
      </w:tr>
      <w:tr w:rsidR="00D52229" w:rsidRPr="00513223" w14:paraId="414425EF" w14:textId="77777777" w:rsidTr="7E6E7F46">
        <w:tc>
          <w:tcPr>
            <w:tcW w:w="2689" w:type="dxa"/>
          </w:tcPr>
          <w:p w14:paraId="5DA94E05" w14:textId="77777777" w:rsidR="00D52229" w:rsidRDefault="00AC7087">
            <w:pPr>
              <w:spacing w:line="240" w:lineRule="auto"/>
              <w:rPr>
                <w:lang w:val="nl-NL"/>
              </w:rPr>
            </w:pPr>
            <w:r>
              <w:rPr>
                <w:lang w:val="nl-NL"/>
              </w:rPr>
              <w:t xml:space="preserve">Worden de gemaakte afspraken over begeleiding, extra ondersteuning en toegekende faciliteiten uitgevoerd volgens de afspraken? </w:t>
            </w:r>
          </w:p>
          <w:p w14:paraId="17E77D76" w14:textId="77777777" w:rsidR="00AC7087" w:rsidRDefault="00AC7087">
            <w:pPr>
              <w:spacing w:line="240" w:lineRule="auto"/>
              <w:rPr>
                <w:lang w:val="nl-NL"/>
              </w:rPr>
            </w:pPr>
          </w:p>
          <w:p w14:paraId="49B2D81E" w14:textId="77777777" w:rsidR="00AC7087" w:rsidRPr="000041F5" w:rsidRDefault="00000000" w:rsidP="00AC7087">
            <w:pPr>
              <w:spacing w:line="240" w:lineRule="auto"/>
              <w:rPr>
                <w:bCs/>
              </w:rPr>
            </w:pPr>
            <w:sdt>
              <w:sdtPr>
                <w:rPr>
                  <w:rFonts w:cs="Arial"/>
                  <w:b/>
                </w:rPr>
                <w:id w:val="-570048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7087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AC7087" w:rsidRPr="000041F5">
              <w:rPr>
                <w:rFonts w:cs="Arial"/>
                <w:bCs/>
              </w:rPr>
              <w:t xml:space="preserve"> </w:t>
            </w:r>
            <w:proofErr w:type="spellStart"/>
            <w:r w:rsidR="00AC7087" w:rsidRPr="000041F5">
              <w:rPr>
                <w:rFonts w:cs="Arial"/>
                <w:bCs/>
              </w:rPr>
              <w:t>ja</w:t>
            </w:r>
            <w:proofErr w:type="spellEnd"/>
            <w:r w:rsidR="00AC7087" w:rsidRPr="000041F5">
              <w:rPr>
                <w:rFonts w:cs="Arial"/>
                <w:bCs/>
              </w:rPr>
              <w:t xml:space="preserve"> </w:t>
            </w:r>
          </w:p>
          <w:p w14:paraId="6D19D648" w14:textId="7928F5E9" w:rsidR="00AC7087" w:rsidRPr="000041F5" w:rsidRDefault="00000000" w:rsidP="00AC7087">
            <w:pPr>
              <w:spacing w:line="240" w:lineRule="auto"/>
            </w:pPr>
            <w:sdt>
              <w:sdtPr>
                <w:rPr>
                  <w:rFonts w:cs="Arial"/>
                </w:rPr>
                <w:id w:val="-21343177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E6E7F46" w:rsidRPr="7E6E7F46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7E6E7F46">
              <w:t xml:space="preserve"> nee</w:t>
            </w:r>
          </w:p>
          <w:p w14:paraId="509847E9" w14:textId="43230E27" w:rsidR="00AC7087" w:rsidRDefault="00AC7087">
            <w:pPr>
              <w:spacing w:line="240" w:lineRule="auto"/>
              <w:rPr>
                <w:lang w:val="nl-NL"/>
              </w:rPr>
            </w:pPr>
          </w:p>
        </w:tc>
        <w:tc>
          <w:tcPr>
            <w:tcW w:w="5528" w:type="dxa"/>
          </w:tcPr>
          <w:p w14:paraId="7D0B9AF2" w14:textId="5D313A30" w:rsidR="00D52229" w:rsidRPr="00513223" w:rsidRDefault="00445A13" w:rsidP="00FF7DE4">
            <w:pPr>
              <w:rPr>
                <w:lang w:val="nl-NL"/>
              </w:rPr>
            </w:pPr>
            <w:r w:rsidRPr="00513223">
              <w:rPr>
                <w:lang w:val="nl-NL"/>
              </w:rPr>
              <w:t>Toelichting</w:t>
            </w:r>
            <w:r>
              <w:rPr>
                <w:lang w:val="nl-NL"/>
              </w:rPr>
              <w:t xml:space="preserve">: </w:t>
            </w:r>
            <w:r w:rsidRPr="00513223">
              <w:rPr>
                <w:lang w:val="nl-NL"/>
              </w:rPr>
              <w:t xml:space="preserve"> </w:t>
            </w:r>
          </w:p>
        </w:tc>
      </w:tr>
    </w:tbl>
    <w:p w14:paraId="64A095D4" w14:textId="77777777" w:rsidR="003801DB" w:rsidRDefault="003801DB" w:rsidP="00BD6A82">
      <w:pPr>
        <w:rPr>
          <w:lang w:val="nl-NL"/>
        </w:rPr>
      </w:pPr>
    </w:p>
    <w:p w14:paraId="2F053CA5" w14:textId="77777777" w:rsidR="003801DB" w:rsidRDefault="003801DB" w:rsidP="00BD6A82">
      <w:pPr>
        <w:rPr>
          <w:lang w:val="nl-NL"/>
        </w:rPr>
      </w:pPr>
    </w:p>
    <w:tbl>
      <w:tblPr>
        <w:tblStyle w:val="Tabelraster"/>
        <w:tblpPr w:leftFromText="141" w:rightFromText="141" w:vertAnchor="text" w:horzAnchor="margin" w:tblpY="36"/>
        <w:tblW w:w="8217" w:type="dxa"/>
        <w:tblLayout w:type="fixed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8217"/>
      </w:tblGrid>
      <w:tr w:rsidR="003801DB" w:rsidRPr="00585AAF" w14:paraId="56BADECC" w14:textId="77777777" w:rsidTr="003801DB">
        <w:trPr>
          <w:trHeight w:val="340"/>
        </w:trPr>
        <w:tc>
          <w:tcPr>
            <w:tcW w:w="8217" w:type="dxa"/>
            <w:shd w:val="clear" w:color="auto" w:fill="7DC9FE" w:themeFill="accent1" w:themeFillTint="66"/>
          </w:tcPr>
          <w:p w14:paraId="49622F3C" w14:textId="77777777" w:rsidR="003801DB" w:rsidRPr="00CA0570" w:rsidRDefault="003801DB" w:rsidP="003801DB">
            <w:pPr>
              <w:rPr>
                <w:lang w:val="nl-NL"/>
              </w:rPr>
            </w:pPr>
            <w:r>
              <w:rPr>
                <w:lang w:val="nl-NL"/>
              </w:rPr>
              <w:t xml:space="preserve">De student heeft mondeling aangegeven dat hij/zij het EENS/ONEENS* is met het verslag van het studieadviesgesprek.  </w:t>
            </w:r>
          </w:p>
        </w:tc>
      </w:tr>
    </w:tbl>
    <w:p w14:paraId="14CF7294" w14:textId="77777777" w:rsidR="003801DB" w:rsidRPr="00513223" w:rsidRDefault="003801DB" w:rsidP="00BD6A82">
      <w:pPr>
        <w:rPr>
          <w:lang w:val="nl-NL"/>
        </w:rPr>
      </w:pPr>
    </w:p>
    <w:sectPr w:rsidR="003801DB" w:rsidRPr="00513223" w:rsidSect="00AC76F3">
      <w:headerReference w:type="default" r:id="rId12"/>
      <w:pgSz w:w="11906" w:h="16838" w:code="9"/>
      <w:pgMar w:top="2948" w:right="2041" w:bottom="1701" w:left="2268" w:header="709" w:footer="1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2072" w14:textId="77777777" w:rsidR="00AC5DB4" w:rsidRDefault="00AC5DB4" w:rsidP="00190682">
      <w:pPr>
        <w:spacing w:line="240" w:lineRule="auto"/>
      </w:pPr>
      <w:r>
        <w:separator/>
      </w:r>
    </w:p>
  </w:endnote>
  <w:endnote w:type="continuationSeparator" w:id="0">
    <w:p w14:paraId="1E2158D9" w14:textId="77777777" w:rsidR="00AC5DB4" w:rsidRDefault="00AC5DB4" w:rsidP="001906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4F89" w14:textId="77777777" w:rsidR="00AC5DB4" w:rsidRDefault="00AC5DB4" w:rsidP="00190682">
      <w:pPr>
        <w:spacing w:line="240" w:lineRule="auto"/>
      </w:pPr>
      <w:r>
        <w:separator/>
      </w:r>
    </w:p>
  </w:footnote>
  <w:footnote w:type="continuationSeparator" w:id="0">
    <w:p w14:paraId="6A67554F" w14:textId="77777777" w:rsidR="00AC5DB4" w:rsidRDefault="00AC5DB4" w:rsidP="001906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D682" w14:textId="77777777" w:rsidR="00FA00D7" w:rsidRDefault="00E40657" w:rsidP="00650AF0">
    <w:pPr>
      <w:pStyle w:val="Hidden"/>
    </w:pPr>
    <w:r>
      <w:rPr>
        <w:lang w:val="nl-NL" w:eastAsia="nl-NL"/>
      </w:rPr>
      <w:drawing>
        <wp:anchor distT="0" distB="0" distL="114300" distR="114300" simplePos="0" relativeHeight="251660288" behindDoc="1" locked="0" layoutInCell="1" allowOverlap="1" wp14:anchorId="72D1D684" wp14:editId="72D1D685">
          <wp:simplePos x="1440180" y="449580"/>
          <wp:positionH relativeFrom="page">
            <wp:align>left</wp:align>
          </wp:positionH>
          <wp:positionV relativeFrom="page">
            <wp:align>top</wp:align>
          </wp:positionV>
          <wp:extent cx="7560000" cy="12888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riefpapier Rivor 1, vervolgblad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28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063E">
      <w:tab/>
    </w:r>
  </w:p>
  <w:p w14:paraId="72D1D683" w14:textId="77777777" w:rsidR="0011063E" w:rsidRPr="0011063E" w:rsidRDefault="0011063E" w:rsidP="00650AF0">
    <w:pPr>
      <w:pStyle w:val="Hidden"/>
      <w:rPr>
        <w:sz w:val="20"/>
        <w:szCs w:val="20"/>
      </w:rPr>
    </w:pPr>
    <w:r>
      <w:tab/>
    </w:r>
    <w:r w:rsidRPr="0011063E">
      <w:rPr>
        <w:sz w:val="20"/>
        <w:szCs w:val="20"/>
      </w:rPr>
      <w:t xml:space="preserve">Referentienummer: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F6012CE"/>
    <w:lvl w:ilvl="0">
      <w:start w:val="1"/>
      <w:numFmt w:val="decimal"/>
      <w:pStyle w:val="Lijstnummering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F83A72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9F7243"/>
    <w:multiLevelType w:val="hybridMultilevel"/>
    <w:tmpl w:val="A716932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00FD1"/>
    <w:multiLevelType w:val="multilevel"/>
    <w:tmpl w:val="600AE9F4"/>
    <w:name w:val="List_Bullet_16"/>
    <w:lvl w:ilvl="0">
      <w:start w:val="1"/>
      <w:numFmt w:val="bullet"/>
      <w:pStyle w:val="Lijstopsomteke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71"/>
        </w:tabs>
        <w:ind w:left="1071" w:hanging="357"/>
      </w:pPr>
      <w:rPr>
        <w:rFonts w:ascii="Wingdings" w:hAnsi="Wingdings" w:hint="default"/>
        <w:color w:val="auto"/>
      </w:rPr>
    </w:lvl>
    <w:lvl w:ilvl="3">
      <w:start w:val="1"/>
      <w:numFmt w:val="upperRoman"/>
      <w:lvlText w:val="%1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upperRoman"/>
      <w:lvlText w:val="%1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upperRoman"/>
      <w:lvlText w:val="%1"/>
      <w:lvlJc w:val="lef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4" w15:restartNumberingAfterBreak="0">
    <w:nsid w:val="065229A4"/>
    <w:multiLevelType w:val="hybridMultilevel"/>
    <w:tmpl w:val="76B6B592"/>
    <w:lvl w:ilvl="0" w:tplc="9C84E2DE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AE3F9E"/>
    <w:multiLevelType w:val="hybridMultilevel"/>
    <w:tmpl w:val="D55E1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F2474"/>
    <w:multiLevelType w:val="hybridMultilevel"/>
    <w:tmpl w:val="84DEA154"/>
    <w:lvl w:ilvl="0" w:tplc="FC725A58">
      <w:start w:val="1"/>
      <w:numFmt w:val="decimal"/>
      <w:pStyle w:val="Nummering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F1957"/>
    <w:multiLevelType w:val="hybridMultilevel"/>
    <w:tmpl w:val="9CEEF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7AD2"/>
    <w:multiLevelType w:val="hybridMultilevel"/>
    <w:tmpl w:val="E6D05056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44AB7"/>
    <w:multiLevelType w:val="multilevel"/>
    <w:tmpl w:val="2D8CB936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10" w15:restartNumberingAfterBreak="0">
    <w:nsid w:val="504B1BB9"/>
    <w:multiLevelType w:val="hybridMultilevel"/>
    <w:tmpl w:val="D55E1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60BB2"/>
    <w:multiLevelType w:val="hybridMultilevel"/>
    <w:tmpl w:val="025E29F4"/>
    <w:lvl w:ilvl="0" w:tplc="EE582442">
      <w:start w:val="1"/>
      <w:numFmt w:val="bullet"/>
      <w:pStyle w:val="Opsommingteke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828123">
    <w:abstractNumId w:val="9"/>
  </w:num>
  <w:num w:numId="2" w16cid:durableId="39139520">
    <w:abstractNumId w:val="9"/>
  </w:num>
  <w:num w:numId="3" w16cid:durableId="664550611">
    <w:abstractNumId w:val="9"/>
  </w:num>
  <w:num w:numId="4" w16cid:durableId="1519929404">
    <w:abstractNumId w:val="1"/>
  </w:num>
  <w:num w:numId="5" w16cid:durableId="1945457420">
    <w:abstractNumId w:val="3"/>
  </w:num>
  <w:num w:numId="6" w16cid:durableId="227227286">
    <w:abstractNumId w:val="0"/>
  </w:num>
  <w:num w:numId="7" w16cid:durableId="602878780">
    <w:abstractNumId w:val="0"/>
  </w:num>
  <w:num w:numId="8" w16cid:durableId="1782335456">
    <w:abstractNumId w:val="7"/>
  </w:num>
  <w:num w:numId="9" w16cid:durableId="1805931338">
    <w:abstractNumId w:val="11"/>
  </w:num>
  <w:num w:numId="10" w16cid:durableId="1275018378">
    <w:abstractNumId w:val="6"/>
  </w:num>
  <w:num w:numId="11" w16cid:durableId="366298146">
    <w:abstractNumId w:val="4"/>
  </w:num>
  <w:num w:numId="12" w16cid:durableId="1937788982">
    <w:abstractNumId w:val="2"/>
  </w:num>
  <w:num w:numId="13" w16cid:durableId="1766539618">
    <w:abstractNumId w:val="8"/>
  </w:num>
  <w:num w:numId="14" w16cid:durableId="840705504">
    <w:abstractNumId w:val="10"/>
  </w:num>
  <w:num w:numId="15" w16cid:durableId="1106923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C2"/>
    <w:rsid w:val="000041F5"/>
    <w:rsid w:val="00020D53"/>
    <w:rsid w:val="00061253"/>
    <w:rsid w:val="00070088"/>
    <w:rsid w:val="00081C88"/>
    <w:rsid w:val="0008612D"/>
    <w:rsid w:val="000A3B01"/>
    <w:rsid w:val="000A7F13"/>
    <w:rsid w:val="000C45B4"/>
    <w:rsid w:val="000D6DB9"/>
    <w:rsid w:val="000E1C03"/>
    <w:rsid w:val="000E418B"/>
    <w:rsid w:val="000F048B"/>
    <w:rsid w:val="001103F1"/>
    <w:rsid w:val="0011063E"/>
    <w:rsid w:val="00114C69"/>
    <w:rsid w:val="00132351"/>
    <w:rsid w:val="00133FCC"/>
    <w:rsid w:val="0013664E"/>
    <w:rsid w:val="001512B2"/>
    <w:rsid w:val="00185991"/>
    <w:rsid w:val="00190682"/>
    <w:rsid w:val="001A39A4"/>
    <w:rsid w:val="00230647"/>
    <w:rsid w:val="00282239"/>
    <w:rsid w:val="00286238"/>
    <w:rsid w:val="002A3C2A"/>
    <w:rsid w:val="002A4C7C"/>
    <w:rsid w:val="002A7658"/>
    <w:rsid w:val="002B3D87"/>
    <w:rsid w:val="002D03B9"/>
    <w:rsid w:val="002D21B4"/>
    <w:rsid w:val="002E36CF"/>
    <w:rsid w:val="002E4654"/>
    <w:rsid w:val="002F0E59"/>
    <w:rsid w:val="00314B9C"/>
    <w:rsid w:val="003374BD"/>
    <w:rsid w:val="0036083E"/>
    <w:rsid w:val="003801DB"/>
    <w:rsid w:val="0038620B"/>
    <w:rsid w:val="003A4155"/>
    <w:rsid w:val="003C20F1"/>
    <w:rsid w:val="003C7902"/>
    <w:rsid w:val="003D651F"/>
    <w:rsid w:val="003E38FF"/>
    <w:rsid w:val="00445A13"/>
    <w:rsid w:val="00446AD2"/>
    <w:rsid w:val="004751D1"/>
    <w:rsid w:val="00486F53"/>
    <w:rsid w:val="004D1B72"/>
    <w:rsid w:val="004E1C47"/>
    <w:rsid w:val="00513223"/>
    <w:rsid w:val="0054285B"/>
    <w:rsid w:val="00544E9D"/>
    <w:rsid w:val="0056198B"/>
    <w:rsid w:val="00561F82"/>
    <w:rsid w:val="00566FCB"/>
    <w:rsid w:val="00585AAF"/>
    <w:rsid w:val="005B0AA4"/>
    <w:rsid w:val="005B7EFC"/>
    <w:rsid w:val="005C597A"/>
    <w:rsid w:val="005C7AE6"/>
    <w:rsid w:val="006030F8"/>
    <w:rsid w:val="0060437F"/>
    <w:rsid w:val="00625C5A"/>
    <w:rsid w:val="00641FE4"/>
    <w:rsid w:val="00650AF0"/>
    <w:rsid w:val="006702B1"/>
    <w:rsid w:val="006B3828"/>
    <w:rsid w:val="006C139E"/>
    <w:rsid w:val="006F3D8F"/>
    <w:rsid w:val="006F5368"/>
    <w:rsid w:val="006F57E3"/>
    <w:rsid w:val="006F7165"/>
    <w:rsid w:val="00722807"/>
    <w:rsid w:val="007324EF"/>
    <w:rsid w:val="0077396D"/>
    <w:rsid w:val="00782BD2"/>
    <w:rsid w:val="00793E64"/>
    <w:rsid w:val="007B1E6D"/>
    <w:rsid w:val="007D7B10"/>
    <w:rsid w:val="008048BE"/>
    <w:rsid w:val="00830B28"/>
    <w:rsid w:val="00831301"/>
    <w:rsid w:val="008333AA"/>
    <w:rsid w:val="00840AEC"/>
    <w:rsid w:val="00876E6A"/>
    <w:rsid w:val="008862F1"/>
    <w:rsid w:val="00893030"/>
    <w:rsid w:val="008A232A"/>
    <w:rsid w:val="008E6542"/>
    <w:rsid w:val="00901EEE"/>
    <w:rsid w:val="00914C1B"/>
    <w:rsid w:val="009270DF"/>
    <w:rsid w:val="00936BDB"/>
    <w:rsid w:val="00937B5E"/>
    <w:rsid w:val="00964C4A"/>
    <w:rsid w:val="009750C2"/>
    <w:rsid w:val="009E15A3"/>
    <w:rsid w:val="009E5672"/>
    <w:rsid w:val="00A14168"/>
    <w:rsid w:val="00A34455"/>
    <w:rsid w:val="00A405AA"/>
    <w:rsid w:val="00A943C1"/>
    <w:rsid w:val="00AA39F2"/>
    <w:rsid w:val="00AC17B4"/>
    <w:rsid w:val="00AC5DB4"/>
    <w:rsid w:val="00AC7087"/>
    <w:rsid w:val="00AC7430"/>
    <w:rsid w:val="00AC76F3"/>
    <w:rsid w:val="00AE14EF"/>
    <w:rsid w:val="00AF1270"/>
    <w:rsid w:val="00AF61BF"/>
    <w:rsid w:val="00B13F10"/>
    <w:rsid w:val="00B36081"/>
    <w:rsid w:val="00B476E6"/>
    <w:rsid w:val="00B57403"/>
    <w:rsid w:val="00B62079"/>
    <w:rsid w:val="00B63A29"/>
    <w:rsid w:val="00B93760"/>
    <w:rsid w:val="00B94198"/>
    <w:rsid w:val="00BD6A82"/>
    <w:rsid w:val="00BD7BC4"/>
    <w:rsid w:val="00BE5919"/>
    <w:rsid w:val="00C02793"/>
    <w:rsid w:val="00C1008B"/>
    <w:rsid w:val="00C1015F"/>
    <w:rsid w:val="00C37A1F"/>
    <w:rsid w:val="00C4241C"/>
    <w:rsid w:val="00C645FD"/>
    <w:rsid w:val="00C6651D"/>
    <w:rsid w:val="00C95364"/>
    <w:rsid w:val="00C962F3"/>
    <w:rsid w:val="00CA0570"/>
    <w:rsid w:val="00CB4E69"/>
    <w:rsid w:val="00CC065F"/>
    <w:rsid w:val="00CF5C5C"/>
    <w:rsid w:val="00D1733D"/>
    <w:rsid w:val="00D2694A"/>
    <w:rsid w:val="00D2787F"/>
    <w:rsid w:val="00D52229"/>
    <w:rsid w:val="00D6594A"/>
    <w:rsid w:val="00D82F2B"/>
    <w:rsid w:val="00DD6596"/>
    <w:rsid w:val="00E15AC9"/>
    <w:rsid w:val="00E21CF2"/>
    <w:rsid w:val="00E30DEA"/>
    <w:rsid w:val="00E31D93"/>
    <w:rsid w:val="00E40657"/>
    <w:rsid w:val="00E915DB"/>
    <w:rsid w:val="00EA0A5F"/>
    <w:rsid w:val="00EC1883"/>
    <w:rsid w:val="00ED3B00"/>
    <w:rsid w:val="00EE6BCC"/>
    <w:rsid w:val="00EE6E12"/>
    <w:rsid w:val="00F076DA"/>
    <w:rsid w:val="00F16783"/>
    <w:rsid w:val="00F20C33"/>
    <w:rsid w:val="00F46B3B"/>
    <w:rsid w:val="00F538BC"/>
    <w:rsid w:val="00F60668"/>
    <w:rsid w:val="00F61EA5"/>
    <w:rsid w:val="00F75076"/>
    <w:rsid w:val="00F876DC"/>
    <w:rsid w:val="00F959B3"/>
    <w:rsid w:val="00FA00D7"/>
    <w:rsid w:val="00FA0EB5"/>
    <w:rsid w:val="00FA5789"/>
    <w:rsid w:val="00FF72D6"/>
    <w:rsid w:val="00FF7DE4"/>
    <w:rsid w:val="7E6E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1D620"/>
  <w15:chartTrackingRefBased/>
  <w15:docId w15:val="{C5EABE42-8F1E-4574-8994-6F866F12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iPriority="1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62F1"/>
    <w:pPr>
      <w:spacing w:after="0" w:line="280" w:lineRule="atLeast"/>
    </w:pPr>
    <w:rPr>
      <w:color w:val="231F20"/>
    </w:rPr>
  </w:style>
  <w:style w:type="paragraph" w:styleId="Kop1">
    <w:name w:val="heading 1"/>
    <w:basedOn w:val="Standaard"/>
    <w:next w:val="Standaard"/>
    <w:link w:val="Kop1Char"/>
    <w:uiPriority w:val="2"/>
    <w:qFormat/>
    <w:rsid w:val="007D7B10"/>
    <w:pPr>
      <w:spacing w:before="240" w:line="400" w:lineRule="atLeast"/>
      <w:outlineLvl w:val="0"/>
    </w:pPr>
    <w:rPr>
      <w:rFonts w:asciiTheme="majorHAnsi" w:eastAsiaTheme="majorEastAsia" w:hAnsiTheme="majorHAnsi" w:cstheme="majorBidi"/>
      <w:b/>
      <w:color w:val="016DB7" w:themeColor="accent1"/>
      <w:sz w:val="44"/>
      <w:szCs w:val="32"/>
      <w:lang w:val="en-US"/>
    </w:rPr>
  </w:style>
  <w:style w:type="paragraph" w:styleId="Kop2">
    <w:name w:val="heading 2"/>
    <w:basedOn w:val="Standaard"/>
    <w:next w:val="Standaard"/>
    <w:link w:val="Kop2Char"/>
    <w:uiPriority w:val="2"/>
    <w:qFormat/>
    <w:rsid w:val="007D7B10"/>
    <w:pPr>
      <w:spacing w:before="120"/>
      <w:outlineLvl w:val="1"/>
    </w:pPr>
    <w:rPr>
      <w:rFonts w:asciiTheme="majorHAnsi" w:eastAsiaTheme="majorEastAsia" w:hAnsiTheme="majorHAnsi" w:cstheme="majorBidi"/>
      <w:b/>
      <w:szCs w:val="26"/>
      <w:lang w:val="en-US"/>
    </w:rPr>
  </w:style>
  <w:style w:type="paragraph" w:styleId="Kop3">
    <w:name w:val="heading 3"/>
    <w:basedOn w:val="Standaard"/>
    <w:next w:val="Standaard"/>
    <w:link w:val="Kop3Char"/>
    <w:uiPriority w:val="2"/>
    <w:semiHidden/>
    <w:qFormat/>
    <w:rsid w:val="007D7B10"/>
    <w:pPr>
      <w:spacing w:before="120"/>
      <w:outlineLvl w:val="2"/>
    </w:pPr>
    <w:rPr>
      <w:rFonts w:asciiTheme="majorHAnsi" w:eastAsiaTheme="majorEastAsia" w:hAnsiTheme="majorHAnsi" w:cstheme="majorBidi"/>
      <w:i/>
      <w:szCs w:val="24"/>
      <w:lang w:val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semiHidden/>
    <w:rsid w:val="00190682"/>
    <w:pPr>
      <w:tabs>
        <w:tab w:val="center" w:pos="4513"/>
        <w:tab w:val="right" w:pos="9026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282239"/>
  </w:style>
  <w:style w:type="paragraph" w:styleId="Voettekst">
    <w:name w:val="footer"/>
    <w:basedOn w:val="Standaard"/>
    <w:link w:val="VoettekstChar"/>
    <w:uiPriority w:val="99"/>
    <w:semiHidden/>
    <w:rsid w:val="00190682"/>
    <w:pPr>
      <w:tabs>
        <w:tab w:val="center" w:pos="4513"/>
        <w:tab w:val="right" w:pos="9026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282239"/>
  </w:style>
  <w:style w:type="table" w:styleId="Tabelraster">
    <w:name w:val="Table Grid"/>
    <w:basedOn w:val="Standaardtabel"/>
    <w:uiPriority w:val="39"/>
    <w:rsid w:val="00133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STable">
    <w:name w:val="DS_Table"/>
    <w:basedOn w:val="Standaardtabel"/>
    <w:uiPriority w:val="99"/>
    <w:rsid w:val="00133FCC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customStyle="1" w:styleId="Verzendoptie">
    <w:name w:val="Verzendoptie"/>
    <w:basedOn w:val="Standaard"/>
    <w:semiHidden/>
    <w:qFormat/>
    <w:rsid w:val="004751D1"/>
    <w:rPr>
      <w:b/>
      <w:caps/>
      <w:lang w:val="nl-NL"/>
    </w:rPr>
  </w:style>
  <w:style w:type="character" w:styleId="Tekstvantijdelijkeaanduiding">
    <w:name w:val="Placeholder Text"/>
    <w:basedOn w:val="Standaardalinea-lettertype"/>
    <w:uiPriority w:val="99"/>
    <w:semiHidden/>
    <w:rsid w:val="004751D1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2"/>
    <w:rsid w:val="007D7B10"/>
    <w:rPr>
      <w:rFonts w:asciiTheme="majorHAnsi" w:eastAsiaTheme="majorEastAsia" w:hAnsiTheme="majorHAnsi" w:cstheme="majorBidi"/>
      <w:b/>
      <w:color w:val="016DB7" w:themeColor="accent1"/>
      <w:sz w:val="44"/>
      <w:szCs w:val="32"/>
      <w:lang w:val="en-US"/>
    </w:rPr>
  </w:style>
  <w:style w:type="paragraph" w:customStyle="1" w:styleId="Documentinfo">
    <w:name w:val="Document info"/>
    <w:basedOn w:val="Standaard"/>
    <w:semiHidden/>
    <w:qFormat/>
    <w:rsid w:val="00C4241C"/>
    <w:pPr>
      <w:spacing w:line="220" w:lineRule="atLeast"/>
    </w:pPr>
    <w:rPr>
      <w:sz w:val="16"/>
    </w:rPr>
  </w:style>
  <w:style w:type="character" w:styleId="Paginanummer">
    <w:name w:val="page number"/>
    <w:basedOn w:val="Standaardalinea-lettertype"/>
    <w:uiPriority w:val="99"/>
    <w:semiHidden/>
    <w:rsid w:val="003374BD"/>
    <w:rPr>
      <w:sz w:val="16"/>
    </w:rPr>
  </w:style>
  <w:style w:type="character" w:customStyle="1" w:styleId="Kop2Char">
    <w:name w:val="Kop 2 Char"/>
    <w:basedOn w:val="Standaardalinea-lettertype"/>
    <w:link w:val="Kop2"/>
    <w:uiPriority w:val="2"/>
    <w:rsid w:val="007D7B10"/>
    <w:rPr>
      <w:rFonts w:asciiTheme="majorHAnsi" w:eastAsiaTheme="majorEastAsia" w:hAnsiTheme="majorHAnsi" w:cstheme="majorBidi"/>
      <w:b/>
      <w:color w:val="231F20"/>
      <w:szCs w:val="26"/>
      <w:lang w:val="en-US"/>
    </w:rPr>
  </w:style>
  <w:style w:type="character" w:customStyle="1" w:styleId="Kop3Char">
    <w:name w:val="Kop 3 Char"/>
    <w:basedOn w:val="Standaardalinea-lettertype"/>
    <w:link w:val="Kop3"/>
    <w:uiPriority w:val="2"/>
    <w:semiHidden/>
    <w:rsid w:val="007D7B10"/>
    <w:rPr>
      <w:rFonts w:asciiTheme="majorHAnsi" w:eastAsiaTheme="majorEastAsia" w:hAnsiTheme="majorHAnsi" w:cstheme="majorBidi"/>
      <w:i/>
      <w:color w:val="231F20"/>
      <w:szCs w:val="24"/>
      <w:lang w:val="en-US"/>
    </w:rPr>
  </w:style>
  <w:style w:type="paragraph" w:styleId="Lijstopsomteken">
    <w:name w:val="List Bullet"/>
    <w:basedOn w:val="Standaard"/>
    <w:uiPriority w:val="9"/>
    <w:semiHidden/>
    <w:rsid w:val="002F0E59"/>
    <w:pPr>
      <w:numPr>
        <w:numId w:val="5"/>
      </w:numPr>
      <w:ind w:left="283" w:hanging="255"/>
      <w:contextualSpacing/>
    </w:pPr>
    <w:rPr>
      <w:lang w:val="en-US"/>
    </w:rPr>
  </w:style>
  <w:style w:type="paragraph" w:styleId="Lijstnummering">
    <w:name w:val="List Number"/>
    <w:basedOn w:val="Standaard"/>
    <w:uiPriority w:val="9"/>
    <w:semiHidden/>
    <w:rsid w:val="002F0E59"/>
    <w:pPr>
      <w:numPr>
        <w:numId w:val="7"/>
      </w:numPr>
      <w:tabs>
        <w:tab w:val="left" w:pos="397"/>
      </w:tabs>
      <w:ind w:left="283" w:hanging="255"/>
      <w:contextualSpacing/>
    </w:pPr>
    <w:rPr>
      <w:lang w:val="en-US"/>
    </w:rPr>
  </w:style>
  <w:style w:type="paragraph" w:customStyle="1" w:styleId="Hidden">
    <w:name w:val="Hidden"/>
    <w:basedOn w:val="Koptekst"/>
    <w:semiHidden/>
    <w:qFormat/>
    <w:rsid w:val="00A34455"/>
    <w:rPr>
      <w:noProof/>
    </w:rPr>
  </w:style>
  <w:style w:type="paragraph" w:customStyle="1" w:styleId="Datum1">
    <w:name w:val="Datum1"/>
    <w:basedOn w:val="Standaard"/>
    <w:semiHidden/>
    <w:qFormat/>
    <w:rsid w:val="005C7AE6"/>
    <w:pPr>
      <w:jc w:val="right"/>
    </w:pPr>
  </w:style>
  <w:style w:type="paragraph" w:customStyle="1" w:styleId="Betreft">
    <w:name w:val="Betreft"/>
    <w:basedOn w:val="Standaard"/>
    <w:semiHidden/>
    <w:qFormat/>
    <w:rsid w:val="00061253"/>
    <w:rPr>
      <w:b/>
      <w:lang w:val="nl-NL"/>
    </w:rPr>
  </w:style>
  <w:style w:type="paragraph" w:styleId="Lijstalinea">
    <w:name w:val="List Paragraph"/>
    <w:basedOn w:val="Standaard"/>
    <w:uiPriority w:val="34"/>
    <w:qFormat/>
    <w:rsid w:val="00B93760"/>
    <w:pPr>
      <w:ind w:left="720"/>
      <w:contextualSpacing/>
    </w:pPr>
  </w:style>
  <w:style w:type="paragraph" w:customStyle="1" w:styleId="Opsommingteken">
    <w:name w:val="Opsommingteken"/>
    <w:basedOn w:val="Standaard"/>
    <w:uiPriority w:val="3"/>
    <w:qFormat/>
    <w:rsid w:val="00B93760"/>
    <w:pPr>
      <w:numPr>
        <w:numId w:val="9"/>
      </w:numPr>
      <w:ind w:left="283" w:hanging="255"/>
    </w:pPr>
  </w:style>
  <w:style w:type="paragraph" w:customStyle="1" w:styleId="Nummering">
    <w:name w:val="Nummering"/>
    <w:basedOn w:val="Standaard"/>
    <w:uiPriority w:val="3"/>
    <w:qFormat/>
    <w:rsid w:val="00B93760"/>
    <w:pPr>
      <w:numPr>
        <w:numId w:val="10"/>
      </w:numPr>
      <w:ind w:left="283" w:hanging="255"/>
    </w:pPr>
  </w:style>
  <w:style w:type="table" w:customStyle="1" w:styleId="Tabelraster1">
    <w:name w:val="Tabelraster1"/>
    <w:basedOn w:val="Standaardtabel"/>
    <w:next w:val="Tabelraster"/>
    <w:uiPriority w:val="39"/>
    <w:rsid w:val="00AC76F3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C645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645FD"/>
    <w:rPr>
      <w:rFonts w:ascii="Segoe UI" w:hAnsi="Segoe UI" w:cs="Segoe UI"/>
      <w:color w:val="231F20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2A4C7C"/>
    <w:rPr>
      <w:color w:val="016DB7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A4C7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2A4C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ogle.com/search?q=smart+formulere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tridverdouw\Desktop\huisstijl%20sjablonen\Sjabloon%20briefpapier%20volgblad%20om%20digitale%20versies%20te%20maken.dotx" TargetMode="External"/></Relationships>
</file>

<file path=word/theme/theme1.xml><?xml version="1.0" encoding="utf-8"?>
<a:theme xmlns:a="http://schemas.openxmlformats.org/drawingml/2006/main" name="Office Theme">
  <a:themeElements>
    <a:clrScheme name="ROC Rivor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16DB7"/>
      </a:accent1>
      <a:accent2>
        <a:srgbClr val="4B494C"/>
      </a:accent2>
      <a:accent3>
        <a:srgbClr val="757070"/>
      </a:accent3>
      <a:accent4>
        <a:srgbClr val="AEABAB"/>
      </a:accent4>
      <a:accent5>
        <a:srgbClr val="D0CECE"/>
      </a:accent5>
      <a:accent6>
        <a:srgbClr val="FFFFFF"/>
      </a:accent6>
      <a:hlink>
        <a:srgbClr val="016DB7"/>
      </a:hlink>
      <a:folHlink>
        <a:srgbClr val="954F72"/>
      </a:folHlink>
    </a:clrScheme>
    <a:fontScheme name="ROC Rivo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Vondst xmlns="http://www.documentaal.nl/Vondst">
  <Volledigenaam xmlns:ns0="http://www.documentaal.nl/Vondst" ns0:_Title="Volledige naam" ns0:_Label="Volledige naam" ns0:_PlaceholderText="[Volledige naam]" ns0:_Type="PlainText" ns0:_Locked="False" ns0:_LockedForEdit="False" ns0:_Multiline="False"/>
</Vonds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B23D7A54014A87BB11C418191A94" ma:contentTypeVersion="13" ma:contentTypeDescription="Create a new document." ma:contentTypeScope="" ma:versionID="ef600d9fd29fc12b266bf593151a2be7">
  <xsd:schema xmlns:xsd="http://www.w3.org/2001/XMLSchema" xmlns:xs="http://www.w3.org/2001/XMLSchema" xmlns:p="http://schemas.microsoft.com/office/2006/metadata/properties" xmlns:ns3="ae476d37-f4b4-4ce9-a1cb-6c1065c198a5" xmlns:ns4="9d08247b-286e-4c11-8d2b-0c795e71b657" targetNamespace="http://schemas.microsoft.com/office/2006/metadata/properties" ma:root="true" ma:fieldsID="faad13e4a905f2071ac54b272b0a29e9" ns3:_="" ns4:_="">
    <xsd:import namespace="ae476d37-f4b4-4ce9-a1cb-6c1065c198a5"/>
    <xsd:import namespace="9d08247b-286e-4c11-8d2b-0c795e71b6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76d37-f4b4-4ce9-a1cb-6c1065c19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8247b-286e-4c11-8d2b-0c795e71b6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d08247b-286e-4c11-8d2b-0c795e71b657">
      <UserInfo>
        <DisplayName/>
        <AccountId xsi:nil="true"/>
        <AccountType/>
      </UserInfo>
    </SharedWithUsers>
    <_activity xmlns="ae476d37-f4b4-4ce9-a1cb-6c1065c198a5" xsi:nil="true"/>
  </documentManagement>
</p:properties>
</file>

<file path=customXml/itemProps1.xml><?xml version="1.0" encoding="utf-8"?>
<ds:datastoreItem xmlns:ds="http://schemas.openxmlformats.org/officeDocument/2006/customXml" ds:itemID="{892C680C-368C-4C7F-892D-EB80E0C88786}">
  <ds:schemaRefs>
    <ds:schemaRef ds:uri="http://www.documentaal.nl/Vondst"/>
  </ds:schemaRefs>
</ds:datastoreItem>
</file>

<file path=customXml/itemProps2.xml><?xml version="1.0" encoding="utf-8"?>
<ds:datastoreItem xmlns:ds="http://schemas.openxmlformats.org/officeDocument/2006/customXml" ds:itemID="{76BF0010-7858-4DA9-A94E-99610197F5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F0AC10-EBFA-433C-9054-7CC8C16A2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476d37-f4b4-4ce9-a1cb-6c1065c198a5"/>
    <ds:schemaRef ds:uri="9d08247b-286e-4c11-8d2b-0c795e71b6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A02D32-E4C6-4C9B-88B3-7F4F659FF402}">
  <ds:schemaRefs>
    <ds:schemaRef ds:uri="http://schemas.microsoft.com/office/2006/metadata/properties"/>
    <ds:schemaRef ds:uri="http://schemas.microsoft.com/office/infopath/2007/PartnerControls"/>
    <ds:schemaRef ds:uri="9d08247b-286e-4c11-8d2b-0c795e71b657"/>
    <ds:schemaRef ds:uri="ae476d37-f4b4-4ce9-a1cb-6c1065c19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Sjabloon briefpapier volgblad om digitale versies te maken.dotx</Template>
  <TotalTime>0</TotalTime>
  <Pages>1</Pages>
  <Words>492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Verdouw</dc:creator>
  <cp:keywords/>
  <dc:description/>
  <cp:lastModifiedBy>Destino Soebhan</cp:lastModifiedBy>
  <cp:revision>2</cp:revision>
  <cp:lastPrinted>2019-07-04T10:01:00Z</cp:lastPrinted>
  <dcterms:created xsi:type="dcterms:W3CDTF">2025-11-20T11:48:00Z</dcterms:created>
  <dcterms:modified xsi:type="dcterms:W3CDTF">2025-12-04T10:40:00Z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0x0101001EF2B23D7A54014A87BB11C418191A94</vt:lpwstr>
  </property>
  <property fmtid="{D5CDD505-2E9C-101B-9397-08002B2CF9AE}" pid="3" name="Order">
    <vt:r8>1450400</vt:r8>
  </property>
  <property fmtid="{D5CDD505-2E9C-101B-9397-08002B2CF9AE}" pid="4" name="MediaServiceImageTags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SharedWithUsers">
    <vt:lpwstr/>
  </property>
  <property fmtid="{D5CDD505-2E9C-101B-9397-08002B2CF9AE}" pid="12" name="_activity">
    <vt:lpwstr/>
  </property>
</Properties>
</file>